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5189E" w14:textId="3D3FBBA7" w:rsidR="00FE46AD" w:rsidRDefault="008A38EC">
      <w:pPr>
        <w:rPr>
          <w:rFonts w:ascii="Arial" w:hAnsi="Arial" w:cs="Arial"/>
          <w:color w:val="003245"/>
          <w:sz w:val="56"/>
          <w:szCs w:val="56"/>
        </w:rPr>
      </w:pPr>
      <w:r>
        <w:rPr>
          <w:rFonts w:ascii="Arial" w:hAnsi="Arial" w:cs="Arial"/>
          <w:noProof/>
          <w:color w:val="0C6DFF" w:themeColor="text1"/>
          <w:sz w:val="36"/>
          <w:szCs w:val="24"/>
        </w:rPr>
        <w:drawing>
          <wp:anchor distT="0" distB="0" distL="114300" distR="114300" simplePos="0" relativeHeight="251757568" behindDoc="0" locked="0" layoutInCell="1" allowOverlap="1" wp14:anchorId="3440A78D" wp14:editId="2F68A876">
            <wp:simplePos x="0" y="0"/>
            <wp:positionH relativeFrom="column">
              <wp:posOffset>-175260</wp:posOffset>
            </wp:positionH>
            <wp:positionV relativeFrom="paragraph">
              <wp:posOffset>-1270</wp:posOffset>
            </wp:positionV>
            <wp:extent cx="1685925" cy="444141"/>
            <wp:effectExtent l="0" t="0" r="0" b="0"/>
            <wp:wrapNone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4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E4DA0" w14:textId="77777777" w:rsidR="00B575A4" w:rsidRDefault="00B575A4" w:rsidP="00D45F37">
      <w:pPr>
        <w:jc w:val="center"/>
        <w:rPr>
          <w:rFonts w:ascii="Arial" w:hAnsi="Arial" w:cs="Arial"/>
          <w:color w:val="003245"/>
          <w:sz w:val="56"/>
          <w:szCs w:val="56"/>
        </w:rPr>
      </w:pPr>
    </w:p>
    <w:p w14:paraId="7444C000" w14:textId="77777777" w:rsidR="00925CC4" w:rsidRDefault="00925CC4" w:rsidP="007746EC">
      <w:pPr>
        <w:rPr>
          <w:rFonts w:ascii="Arial" w:hAnsi="Arial" w:cs="Arial"/>
          <w:color w:val="003245"/>
          <w:sz w:val="56"/>
          <w:szCs w:val="56"/>
        </w:rPr>
      </w:pPr>
    </w:p>
    <w:p w14:paraId="0C86A7C7" w14:textId="77777777" w:rsidR="00AB658A" w:rsidRDefault="00AB658A" w:rsidP="007746EC">
      <w:pPr>
        <w:rPr>
          <w:rFonts w:ascii="Arial" w:hAnsi="Arial" w:cs="Arial"/>
          <w:color w:val="003245"/>
          <w:sz w:val="56"/>
          <w:szCs w:val="56"/>
        </w:rPr>
      </w:pPr>
    </w:p>
    <w:p w14:paraId="24DF46CD" w14:textId="77777777" w:rsidR="00857C06" w:rsidRDefault="00857C06" w:rsidP="00952BF2">
      <w:pPr>
        <w:pStyle w:val="TtuloportadaTelefnica"/>
      </w:pPr>
    </w:p>
    <w:p w14:paraId="24ABE138" w14:textId="028D25B7" w:rsidR="00925CC4" w:rsidRPr="00F802FB" w:rsidRDefault="003024C8" w:rsidP="00857C06">
      <w:pPr>
        <w:spacing w:line="240" w:lineRule="auto"/>
        <w:jc w:val="center"/>
        <w:rPr>
          <w:rFonts w:ascii="Arial" w:hAnsi="Arial" w:cs="Arial"/>
          <w:color w:val="606060"/>
          <w:sz w:val="28"/>
          <w:szCs w:val="24"/>
          <w:lang w:val="en-US"/>
        </w:rPr>
      </w:pPr>
      <w:sdt>
        <w:sdtPr>
          <w:rPr>
            <w:rStyle w:val="TtuloportadaTelefnicaCar"/>
            <w:lang w:val="en-US"/>
          </w:rPr>
          <w:alias w:val="Título"/>
          <w:tag w:val=""/>
          <w:id w:val="1037624550"/>
          <w:placeholder>
            <w:docPart w:val="EA761C2DA58E43A9B441DD1F15D922D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TtuloportadaTelefnicaCar"/>
          </w:rPr>
        </w:sdtEndPr>
        <w:sdtContent>
          <w:r w:rsidR="00E54242" w:rsidRPr="00F802FB">
            <w:rPr>
              <w:rStyle w:val="TtuloportadaTelefnicaCar"/>
              <w:lang w:val="en-US"/>
            </w:rPr>
            <w:t>REST API DESIGN GUIDELINES INDEX</w:t>
          </w:r>
        </w:sdtContent>
      </w:sdt>
      <w:r w:rsidR="00113F48" w:rsidRPr="00F802FB">
        <w:rPr>
          <w:rStyle w:val="TtuloportadaTelefnicaCar"/>
          <w:lang w:val="en-US"/>
        </w:rPr>
        <w:br/>
      </w:r>
    </w:p>
    <w:p w14:paraId="24A63310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1701B92B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38295D9F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25F95CAD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6A65305D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46FD3F9E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7C7E7673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1A9302C1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14DD6C06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0D85E7B7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65172089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4348056E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3D0528C0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p w14:paraId="09F914C9" w14:textId="77777777" w:rsidR="00113F48" w:rsidRPr="00F802FB" w:rsidRDefault="00113F48" w:rsidP="004D072C">
      <w:pPr>
        <w:pStyle w:val="NombreyfechaportadaTelefnica"/>
        <w:rPr>
          <w:color w:val="606060"/>
        </w:rPr>
      </w:pPr>
    </w:p>
    <w:bookmarkStart w:id="0" w:name="FECHADOCUMENTO"/>
    <w:p w14:paraId="339F1DFD" w14:textId="4D4915C2" w:rsidR="00064C61" w:rsidRDefault="003024C8" w:rsidP="00113F48">
      <w:pPr>
        <w:jc w:val="center"/>
        <w:rPr>
          <w:rFonts w:ascii="Arial" w:hAnsi="Arial" w:cs="Arial"/>
          <w:color w:val="0C6DFF" w:themeColor="text1"/>
          <w:sz w:val="24"/>
          <w:szCs w:val="24"/>
        </w:rPr>
        <w:sectPr w:rsidR="00064C61" w:rsidSect="00FA0B3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sdt>
        <w:sdtPr>
          <w:rPr>
            <w:rFonts w:ascii="Arial" w:hAnsi="Arial" w:cs="Arial"/>
            <w:color w:val="606060"/>
            <w:szCs w:val="18"/>
          </w:rPr>
          <w:alias w:val="Categoría"/>
          <w:tag w:val=""/>
          <w:id w:val="-941146273"/>
          <w:placeholder>
            <w:docPart w:val="851BC8FB162545D18E41645BAF39B448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r w:rsidR="00E54242">
            <w:rPr>
              <w:rFonts w:ascii="Arial" w:hAnsi="Arial" w:cs="Arial"/>
              <w:color w:val="606060"/>
              <w:szCs w:val="18"/>
            </w:rPr>
            <w:t>Arquitectura</w:t>
          </w:r>
        </w:sdtContent>
      </w:sdt>
      <w:r w:rsidR="00AA4168">
        <w:rPr>
          <w:rFonts w:ascii="Arial" w:hAnsi="Arial" w:cs="Arial"/>
          <w:color w:val="606060"/>
          <w:szCs w:val="18"/>
        </w:rPr>
        <w:br/>
      </w:r>
      <w:r w:rsidR="00CC6149">
        <w:rPr>
          <w:rFonts w:ascii="Arial" w:hAnsi="Arial" w:cs="Arial"/>
          <w:color w:val="606060"/>
          <w:szCs w:val="18"/>
        </w:rPr>
        <w:br/>
      </w:r>
      <w:r w:rsidR="00CC6149">
        <w:rPr>
          <w:rFonts w:ascii="Arial" w:hAnsi="Arial" w:cs="Arial"/>
          <w:color w:val="606060"/>
          <w:szCs w:val="18"/>
        </w:rPr>
        <w:fldChar w:fldCharType="begin"/>
      </w:r>
      <w:r w:rsidR="00CC6149">
        <w:rPr>
          <w:rFonts w:ascii="Arial" w:hAnsi="Arial" w:cs="Arial"/>
          <w:color w:val="606060"/>
          <w:szCs w:val="18"/>
        </w:rPr>
        <w:instrText xml:space="preserve"> DATE  \@ "d' de 'MMMM' de 'yyyy"  \* MERGEFORMAT </w:instrText>
      </w:r>
      <w:r w:rsidR="00CC6149">
        <w:rPr>
          <w:rFonts w:ascii="Arial" w:hAnsi="Arial" w:cs="Arial"/>
          <w:color w:val="606060"/>
          <w:szCs w:val="18"/>
        </w:rPr>
        <w:fldChar w:fldCharType="separate"/>
      </w:r>
      <w:r>
        <w:rPr>
          <w:rFonts w:ascii="Arial" w:hAnsi="Arial" w:cs="Arial"/>
          <w:noProof/>
          <w:color w:val="606060"/>
          <w:szCs w:val="18"/>
        </w:rPr>
        <w:t>25 de enero de 2022</w:t>
      </w:r>
      <w:r w:rsidR="00CC6149">
        <w:rPr>
          <w:rFonts w:ascii="Arial" w:hAnsi="Arial" w:cs="Arial"/>
          <w:color w:val="606060"/>
          <w:szCs w:val="18"/>
        </w:rPr>
        <w:fldChar w:fldCharType="end"/>
      </w:r>
      <w:bookmarkEnd w:id="0"/>
      <w:r w:rsidR="00113F48">
        <w:rPr>
          <w:rFonts w:ascii="Arial" w:hAnsi="Arial" w:cs="Arial"/>
          <w:color w:val="0C6DFF" w:themeColor="text1"/>
          <w:sz w:val="24"/>
          <w:szCs w:val="24"/>
        </w:rPr>
        <w:br w:type="page"/>
      </w:r>
    </w:p>
    <w:p w14:paraId="175BCFC9" w14:textId="273F78FB" w:rsidR="0030454F" w:rsidRDefault="0030454F" w:rsidP="0030454F">
      <w:pPr>
        <w:pStyle w:val="Heading1"/>
        <w:numPr>
          <w:ilvl w:val="0"/>
          <w:numId w:val="0"/>
        </w:numPr>
        <w:ind w:left="357" w:hanging="357"/>
        <w:rPr>
          <w:lang w:val="en-US"/>
        </w:rPr>
      </w:pPr>
      <w:r w:rsidRPr="0030454F">
        <w:rPr>
          <w:lang w:val="en-US"/>
        </w:rPr>
        <w:lastRenderedPageBreak/>
        <w:t xml:space="preserve">Índice </w:t>
      </w:r>
    </w:p>
    <w:p w14:paraId="49110E59" w14:textId="77777777" w:rsidR="0030454F" w:rsidRPr="0030454F" w:rsidRDefault="0030454F" w:rsidP="0030454F">
      <w:pPr>
        <w:rPr>
          <w:lang w:val="en-US"/>
        </w:rPr>
      </w:pPr>
    </w:p>
    <w:p w14:paraId="5ACDA1E9" w14:textId="77777777" w:rsidR="0030454F" w:rsidRPr="00E60769" w:rsidRDefault="0030454F" w:rsidP="0030454F">
      <w:pPr>
        <w:pStyle w:val="ListParagraph"/>
        <w:numPr>
          <w:ilvl w:val="0"/>
          <w:numId w:val="23"/>
        </w:numPr>
        <w:rPr>
          <w:rFonts w:ascii="Arial" w:hAnsi="Arial" w:cs="Arial"/>
          <w:color w:val="0C6DFF" w:themeColor="text1"/>
          <w:lang w:val="en-US"/>
        </w:rPr>
      </w:pPr>
      <w:r w:rsidRPr="00E60769">
        <w:rPr>
          <w:rFonts w:ascii="Arial" w:hAnsi="Arial" w:cs="Arial"/>
          <w:color w:val="0C6DFF" w:themeColor="text1"/>
          <w:lang w:val="en-US"/>
        </w:rPr>
        <w:t>REST API DESIGN</w:t>
      </w:r>
    </w:p>
    <w:p w14:paraId="46D68E82" w14:textId="55FCB58C" w:rsidR="0030454F" w:rsidRDefault="0030454F" w:rsidP="0030454F">
      <w:pPr>
        <w:pStyle w:val="ListParagraph"/>
        <w:ind w:left="1065"/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ab/>
      </w:r>
    </w:p>
    <w:p w14:paraId="50A22DF1" w14:textId="5F9F701A" w:rsidR="00F802FB" w:rsidRDefault="00F802FB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>
        <w:rPr>
          <w:rFonts w:ascii="Arial" w:hAnsi="Arial" w:cs="Arial"/>
          <w:color w:val="003245"/>
          <w:lang w:val="en-US"/>
        </w:rPr>
        <w:t>Introduction (Doma</w:t>
      </w:r>
      <w:r w:rsidR="00682DB4">
        <w:rPr>
          <w:rFonts w:ascii="Arial" w:hAnsi="Arial" w:cs="Arial"/>
          <w:color w:val="003245"/>
          <w:lang w:val="en-US"/>
        </w:rPr>
        <w:t>in</w:t>
      </w:r>
      <w:r w:rsidR="00792D1A">
        <w:rPr>
          <w:rFonts w:ascii="Arial" w:hAnsi="Arial" w:cs="Arial"/>
          <w:color w:val="003245"/>
          <w:lang w:val="en-US"/>
        </w:rPr>
        <w:t xml:space="preserve"> Driven</w:t>
      </w:r>
      <w:r w:rsidR="00682DB4">
        <w:rPr>
          <w:rFonts w:ascii="Arial" w:hAnsi="Arial" w:cs="Arial"/>
          <w:color w:val="003245"/>
          <w:lang w:val="en-US"/>
        </w:rPr>
        <w:t>, API FIRST</w:t>
      </w:r>
      <w:r>
        <w:rPr>
          <w:rFonts w:ascii="Arial" w:hAnsi="Arial" w:cs="Arial"/>
          <w:color w:val="003245"/>
          <w:lang w:val="en-US"/>
        </w:rPr>
        <w:t>)</w:t>
      </w:r>
    </w:p>
    <w:p w14:paraId="30921466" w14:textId="77777777" w:rsidR="00682DB4" w:rsidRDefault="00682DB4" w:rsidP="00682DB4">
      <w:pPr>
        <w:pStyle w:val="ListParagraph"/>
        <w:ind w:left="1142"/>
        <w:rPr>
          <w:rFonts w:ascii="Arial" w:hAnsi="Arial" w:cs="Arial"/>
          <w:color w:val="003245"/>
          <w:lang w:val="en-US"/>
        </w:rPr>
      </w:pPr>
    </w:p>
    <w:p w14:paraId="56F804D4" w14:textId="5494197A" w:rsid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>General (CRUD, Http Verbs, Content Types, Addressability, Statelessness, Connectedness, uniform interface...)</w:t>
      </w:r>
    </w:p>
    <w:p w14:paraId="0D084642" w14:textId="77777777" w:rsidR="0030454F" w:rsidRDefault="0030454F" w:rsidP="0030454F">
      <w:pPr>
        <w:pStyle w:val="ListParagraph"/>
        <w:ind w:left="1440"/>
        <w:rPr>
          <w:rFonts w:ascii="Arial" w:hAnsi="Arial" w:cs="Arial"/>
          <w:color w:val="003245"/>
          <w:lang w:val="en-US"/>
        </w:rPr>
      </w:pPr>
    </w:p>
    <w:p w14:paraId="108BE801" w14:textId="117C15F1" w:rsid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 xml:space="preserve">Common Data Representations (JSON) </w:t>
      </w:r>
    </w:p>
    <w:p w14:paraId="6062685C" w14:textId="77777777" w:rsidR="0030454F" w:rsidRPr="00682DB4" w:rsidRDefault="0030454F" w:rsidP="00682DB4">
      <w:pPr>
        <w:rPr>
          <w:rFonts w:ascii="Arial" w:hAnsi="Arial" w:cs="Arial"/>
          <w:color w:val="003245"/>
          <w:lang w:val="en-US"/>
        </w:rPr>
      </w:pPr>
    </w:p>
    <w:p w14:paraId="037F4B2F" w14:textId="59201D46" w:rsid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>Use of query parameter</w:t>
      </w:r>
      <w:r>
        <w:rPr>
          <w:rFonts w:ascii="Arial" w:hAnsi="Arial" w:cs="Arial"/>
          <w:color w:val="003245"/>
          <w:lang w:val="en-US"/>
        </w:rPr>
        <w:t>s</w:t>
      </w:r>
    </w:p>
    <w:p w14:paraId="400FE909" w14:textId="77777777" w:rsidR="0030454F" w:rsidRDefault="0030454F" w:rsidP="0030454F">
      <w:pPr>
        <w:pStyle w:val="ListParagraph"/>
        <w:ind w:left="1440"/>
        <w:rPr>
          <w:rFonts w:ascii="Arial" w:hAnsi="Arial" w:cs="Arial"/>
          <w:color w:val="003245"/>
          <w:lang w:val="en-US"/>
        </w:rPr>
      </w:pPr>
    </w:p>
    <w:p w14:paraId="6D87F941" w14:textId="65A2B052" w:rsid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>API Specific (Content Types, request content, response content, URI Design)</w:t>
      </w:r>
    </w:p>
    <w:p w14:paraId="3902D96D" w14:textId="77777777" w:rsidR="0030454F" w:rsidRPr="0030454F" w:rsidRDefault="0030454F" w:rsidP="0030454F">
      <w:pPr>
        <w:pStyle w:val="ListParagraph"/>
        <w:rPr>
          <w:rFonts w:ascii="Arial" w:hAnsi="Arial" w:cs="Arial"/>
          <w:color w:val="003245"/>
          <w:lang w:val="en-US"/>
        </w:rPr>
      </w:pPr>
    </w:p>
    <w:p w14:paraId="1C3AACD5" w14:textId="43BAD681" w:rsid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 xml:space="preserve"> Response Codes</w:t>
      </w:r>
    </w:p>
    <w:p w14:paraId="05FA7472" w14:textId="77777777" w:rsidR="0030454F" w:rsidRPr="0030454F" w:rsidRDefault="0030454F" w:rsidP="0030454F">
      <w:pPr>
        <w:pStyle w:val="ListParagraph"/>
        <w:rPr>
          <w:rFonts w:ascii="Arial" w:hAnsi="Arial" w:cs="Arial"/>
          <w:color w:val="003245"/>
          <w:lang w:val="en-US"/>
        </w:rPr>
      </w:pPr>
    </w:p>
    <w:p w14:paraId="0828CC46" w14:textId="26B7079E" w:rsidR="0030454F" w:rsidRP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</w:rPr>
        <w:t>Error Responses</w:t>
      </w:r>
    </w:p>
    <w:p w14:paraId="1D22DAF0" w14:textId="77777777" w:rsidR="0030454F" w:rsidRPr="0030454F" w:rsidRDefault="0030454F" w:rsidP="0030454F">
      <w:pPr>
        <w:pStyle w:val="ListParagraph"/>
        <w:rPr>
          <w:rFonts w:ascii="Arial" w:hAnsi="Arial" w:cs="Arial"/>
          <w:color w:val="003245"/>
          <w:lang w:val="en-US"/>
        </w:rPr>
      </w:pPr>
    </w:p>
    <w:p w14:paraId="1D9C5F39" w14:textId="6A88F21A" w:rsidR="0030454F" w:rsidRP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</w:rPr>
        <w:t>Api Versioning</w:t>
      </w:r>
    </w:p>
    <w:p w14:paraId="40381DF0" w14:textId="77777777" w:rsidR="0030454F" w:rsidRPr="0030454F" w:rsidRDefault="0030454F" w:rsidP="0030454F">
      <w:pPr>
        <w:pStyle w:val="ListParagraph"/>
        <w:rPr>
          <w:rFonts w:ascii="Arial" w:hAnsi="Arial" w:cs="Arial"/>
          <w:color w:val="003245"/>
          <w:lang w:val="en-US"/>
        </w:rPr>
      </w:pPr>
    </w:p>
    <w:p w14:paraId="7FA3858F" w14:textId="6070844E" w:rsid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>Backward And Forward Compatibility Summary</w:t>
      </w:r>
    </w:p>
    <w:p w14:paraId="1C89ABEB" w14:textId="77777777" w:rsidR="0030454F" w:rsidRDefault="0030454F" w:rsidP="0030454F">
      <w:pPr>
        <w:pStyle w:val="ListParagraph"/>
        <w:ind w:left="1440"/>
        <w:rPr>
          <w:rFonts w:ascii="Arial" w:hAnsi="Arial" w:cs="Arial"/>
          <w:color w:val="003245"/>
          <w:lang w:val="en-US"/>
        </w:rPr>
      </w:pPr>
    </w:p>
    <w:p w14:paraId="28E5C49D" w14:textId="61D74162" w:rsid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>Common Data Types (AddressType structure, E164Type, EmailAddressType, ExceptionType structure,....)</w:t>
      </w:r>
    </w:p>
    <w:p w14:paraId="11B470C3" w14:textId="77777777" w:rsidR="0030454F" w:rsidRPr="0030454F" w:rsidRDefault="0030454F" w:rsidP="0030454F">
      <w:pPr>
        <w:pStyle w:val="ListParagraph"/>
        <w:rPr>
          <w:rFonts w:ascii="Arial" w:hAnsi="Arial" w:cs="Arial"/>
          <w:color w:val="003245"/>
          <w:lang w:val="en-US"/>
        </w:rPr>
      </w:pPr>
    </w:p>
    <w:p w14:paraId="4B651D88" w14:textId="47FD5D01" w:rsidR="0030454F" w:rsidRP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>Filtering, Searches And Pagination</w:t>
      </w:r>
    </w:p>
    <w:p w14:paraId="40CB0ECB" w14:textId="77777777" w:rsidR="0030454F" w:rsidRDefault="0030454F" w:rsidP="0030454F">
      <w:pPr>
        <w:pStyle w:val="ListParagraph"/>
        <w:ind w:left="1440"/>
        <w:rPr>
          <w:rFonts w:ascii="Arial" w:hAnsi="Arial" w:cs="Arial"/>
          <w:color w:val="003245"/>
          <w:lang w:val="en-US"/>
        </w:rPr>
      </w:pPr>
    </w:p>
    <w:p w14:paraId="069D5B81" w14:textId="54F42F96" w:rsidR="0030454F" w:rsidRDefault="0030454F" w:rsidP="0030454F">
      <w:pPr>
        <w:pStyle w:val="ListParagraph"/>
        <w:numPr>
          <w:ilvl w:val="1"/>
          <w:numId w:val="23"/>
        </w:numPr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>Security (Authorization Methods Available, Authorization technologies, Scopes Typification, Scopes per API, Scopes per Operation)</w:t>
      </w:r>
      <w:r>
        <w:rPr>
          <w:rFonts w:ascii="Arial" w:hAnsi="Arial" w:cs="Arial"/>
          <w:color w:val="003245"/>
          <w:lang w:val="en-US"/>
        </w:rPr>
        <w:t>.</w:t>
      </w:r>
    </w:p>
    <w:p w14:paraId="4A963ED6" w14:textId="77777777" w:rsidR="0030454F" w:rsidRPr="00BC7809" w:rsidRDefault="0030454F" w:rsidP="00BC7809">
      <w:pPr>
        <w:rPr>
          <w:rFonts w:ascii="Arial" w:hAnsi="Arial" w:cs="Arial"/>
          <w:color w:val="003245"/>
          <w:lang w:val="en-US"/>
        </w:rPr>
      </w:pPr>
    </w:p>
    <w:p w14:paraId="4F1C3BC4" w14:textId="1FF49FA6" w:rsidR="0030454F" w:rsidRDefault="0030454F" w:rsidP="0030454F">
      <w:pPr>
        <w:pStyle w:val="ListParagraph"/>
        <w:ind w:left="1440"/>
        <w:rPr>
          <w:rFonts w:ascii="Arial" w:hAnsi="Arial" w:cs="Arial"/>
          <w:color w:val="003245"/>
          <w:lang w:val="en-US"/>
        </w:rPr>
      </w:pPr>
      <w:r w:rsidRPr="0030454F">
        <w:rPr>
          <w:rFonts w:ascii="Arial" w:hAnsi="Arial" w:cs="Arial"/>
          <w:color w:val="003245"/>
          <w:lang w:val="en-US"/>
        </w:rPr>
        <w:t xml:space="preserve">    </w:t>
      </w:r>
    </w:p>
    <w:p w14:paraId="40609990" w14:textId="57914444" w:rsidR="0030454F" w:rsidRPr="00E60769" w:rsidRDefault="0030454F" w:rsidP="0030454F">
      <w:pPr>
        <w:pStyle w:val="ListParagraph"/>
        <w:numPr>
          <w:ilvl w:val="0"/>
          <w:numId w:val="23"/>
        </w:numPr>
        <w:rPr>
          <w:rFonts w:ascii="Arial" w:hAnsi="Arial" w:cs="Arial"/>
          <w:color w:val="0C6DFF" w:themeColor="text1"/>
          <w:lang w:val="en-US"/>
        </w:rPr>
      </w:pPr>
      <w:r w:rsidRPr="00E60769">
        <w:rPr>
          <w:rFonts w:ascii="Arial" w:hAnsi="Arial" w:cs="Arial"/>
          <w:color w:val="0C6DFF" w:themeColor="text1"/>
          <w:lang w:val="en-US"/>
        </w:rPr>
        <w:t>REST API HEADERs</w:t>
      </w:r>
    </w:p>
    <w:p w14:paraId="59D613DF" w14:textId="77777777" w:rsidR="00E60769" w:rsidRDefault="00E60769" w:rsidP="00E60769">
      <w:pPr>
        <w:pStyle w:val="ListParagraph"/>
        <w:ind w:left="360"/>
        <w:rPr>
          <w:rFonts w:ascii="Arial" w:hAnsi="Arial" w:cs="Arial"/>
          <w:color w:val="003245"/>
          <w:lang w:val="en-US"/>
        </w:rPr>
      </w:pPr>
    </w:p>
    <w:p w14:paraId="52B504E8" w14:textId="77777777" w:rsidR="00E60769" w:rsidRPr="00E60769" w:rsidRDefault="00E60769" w:rsidP="00E60769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 w:rsidRPr="00E60769">
        <w:rPr>
          <w:rFonts w:ascii="Arial" w:hAnsi="Arial" w:cs="Arial"/>
          <w:color w:val="003245"/>
          <w:lang w:val="en-US"/>
        </w:rPr>
        <w:t>Service</w:t>
      </w:r>
    </w:p>
    <w:p w14:paraId="058A229C" w14:textId="7E2D5C13" w:rsidR="00E60769" w:rsidRPr="00E60769" w:rsidRDefault="00D67A9A" w:rsidP="00E60769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>
        <w:rPr>
          <w:rFonts w:ascii="Arial" w:hAnsi="Arial" w:cs="Arial"/>
          <w:color w:val="003245"/>
          <w:lang w:val="en-US"/>
        </w:rPr>
        <w:t>X-</w:t>
      </w:r>
      <w:r w:rsidR="00E60769" w:rsidRPr="00E60769">
        <w:rPr>
          <w:rFonts w:ascii="Arial" w:hAnsi="Arial" w:cs="Arial"/>
          <w:color w:val="003245"/>
          <w:lang w:val="en-US"/>
        </w:rPr>
        <w:t>Correlator</w:t>
      </w:r>
    </w:p>
    <w:p w14:paraId="29A194F2" w14:textId="64D8D70A" w:rsidR="00E60769" w:rsidRPr="00E60769" w:rsidRDefault="00E60769" w:rsidP="00873830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 w:rsidRPr="00E60769">
        <w:rPr>
          <w:rFonts w:ascii="Arial" w:hAnsi="Arial" w:cs="Arial"/>
          <w:color w:val="003245"/>
          <w:lang w:val="en-US"/>
        </w:rPr>
        <w:t>Service Callback (If Applies)</w:t>
      </w:r>
    </w:p>
    <w:p w14:paraId="11A99165" w14:textId="22AF9F10" w:rsidR="00E60769" w:rsidRPr="00E60769" w:rsidRDefault="00E60769" w:rsidP="00E60769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 w:rsidRPr="00E60769">
        <w:rPr>
          <w:rFonts w:ascii="Arial" w:hAnsi="Arial" w:cs="Arial"/>
          <w:color w:val="003245"/>
          <w:lang w:val="en-US"/>
        </w:rPr>
        <w:t>Application</w:t>
      </w:r>
    </w:p>
    <w:p w14:paraId="4EFDDC4D" w14:textId="14520F7B" w:rsidR="006F53DD" w:rsidRDefault="00E60769" w:rsidP="00791AEA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 w:rsidRPr="00873830">
        <w:rPr>
          <w:rFonts w:ascii="Arial" w:hAnsi="Arial" w:cs="Arial"/>
          <w:color w:val="003245"/>
          <w:lang w:val="en-US"/>
        </w:rPr>
        <w:t>Access Token / Authorization</w:t>
      </w:r>
    </w:p>
    <w:p w14:paraId="2B28A259" w14:textId="0F206F39" w:rsidR="00F73C56" w:rsidRDefault="00F73C56" w:rsidP="00791AEA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>
        <w:rPr>
          <w:rFonts w:ascii="Arial" w:hAnsi="Arial" w:cs="Arial"/>
          <w:color w:val="003245"/>
          <w:lang w:val="en-US"/>
        </w:rPr>
        <w:t>User identifier</w:t>
      </w:r>
    </w:p>
    <w:p w14:paraId="79325E2B" w14:textId="77777777" w:rsidR="00F73C56" w:rsidRDefault="00F73C56" w:rsidP="00F73C56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>
        <w:rPr>
          <w:rFonts w:ascii="Arial" w:hAnsi="Arial" w:cs="Arial"/>
          <w:color w:val="003245"/>
          <w:lang w:val="en-US"/>
        </w:rPr>
        <w:lastRenderedPageBreak/>
        <w:t>Originator</w:t>
      </w:r>
    </w:p>
    <w:p w14:paraId="6A579BBF" w14:textId="1B58E080" w:rsidR="00F73C56" w:rsidRDefault="000134C2" w:rsidP="00791AEA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>
        <w:rPr>
          <w:rFonts w:ascii="Arial" w:hAnsi="Arial" w:cs="Arial"/>
          <w:color w:val="003245"/>
          <w:lang w:val="en-US"/>
        </w:rPr>
        <w:t>C</w:t>
      </w:r>
      <w:r w:rsidRPr="000134C2">
        <w:rPr>
          <w:rFonts w:ascii="Arial" w:hAnsi="Arial" w:cs="Arial"/>
          <w:color w:val="003245"/>
          <w:lang w:val="en-US"/>
        </w:rPr>
        <w:t>ustomer-journey</w:t>
      </w:r>
    </w:p>
    <w:p w14:paraId="012A8704" w14:textId="3BA948B8" w:rsidR="000134C2" w:rsidRDefault="000134C2" w:rsidP="00791AEA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>
        <w:rPr>
          <w:rFonts w:ascii="Arial" w:hAnsi="Arial" w:cs="Arial"/>
          <w:color w:val="003245"/>
          <w:lang w:val="en-US"/>
        </w:rPr>
        <w:t>Country</w:t>
      </w:r>
    </w:p>
    <w:p w14:paraId="685799DA" w14:textId="49260782" w:rsidR="000134C2" w:rsidRDefault="000134C2" w:rsidP="00791AEA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>
        <w:rPr>
          <w:rFonts w:ascii="Arial" w:hAnsi="Arial" w:cs="Arial"/>
          <w:color w:val="003245"/>
          <w:lang w:val="en-US"/>
        </w:rPr>
        <w:t>Lang</w:t>
      </w:r>
    </w:p>
    <w:p w14:paraId="52FAD1C1" w14:textId="1426750E" w:rsidR="000134C2" w:rsidRDefault="00A90314" w:rsidP="00791AEA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color w:val="003245"/>
          <w:lang w:val="en-US"/>
        </w:rPr>
      </w:pPr>
      <w:r w:rsidRPr="00A90314">
        <w:rPr>
          <w:rFonts w:ascii="Arial" w:hAnsi="Arial" w:cs="Arial"/>
          <w:color w:val="003245"/>
          <w:lang w:val="en-US"/>
        </w:rPr>
        <w:t>work-station</w:t>
      </w:r>
    </w:p>
    <w:p w14:paraId="6AA26EF5" w14:textId="4B93003D" w:rsidR="00EE1D62" w:rsidRPr="00A90314" w:rsidRDefault="00A90314" w:rsidP="00A90314">
      <w:pPr>
        <w:pStyle w:val="ListParagraph"/>
        <w:spacing w:line="360" w:lineRule="auto"/>
        <w:ind w:left="1070"/>
        <w:rPr>
          <w:rFonts w:ascii="Arial" w:hAnsi="Arial" w:cs="Arial"/>
          <w:color w:val="003245"/>
          <w:lang w:val="en-US"/>
        </w:rPr>
      </w:pPr>
      <w:r w:rsidRPr="00A90314">
        <w:rPr>
          <w:rFonts w:ascii="Arial" w:hAnsi="Arial" w:cs="Arial"/>
          <w:color w:val="FF0000"/>
          <w:lang w:val="en-US"/>
        </w:rPr>
        <w:t>**</w:t>
      </w:r>
      <w:r w:rsidR="0050153D" w:rsidRPr="00A90314">
        <w:rPr>
          <w:rFonts w:ascii="Arial" w:hAnsi="Arial" w:cs="Arial"/>
          <w:color w:val="003245"/>
          <w:lang w:val="en-US"/>
        </w:rPr>
        <w:t xml:space="preserve">Additional Info in </w:t>
      </w:r>
      <w:bookmarkStart w:id="1" w:name="_MON_1701089066"/>
      <w:bookmarkEnd w:id="1"/>
      <w:r w:rsidR="003024C8">
        <w:rPr>
          <w:noProof/>
          <w:lang w:val="en-US"/>
        </w:rPr>
      </w:r>
      <w:r w:rsidR="003024C8">
        <w:rPr>
          <w:noProof/>
          <w:lang w:val="en-US"/>
        </w:rPr>
        <w:object w:dxaOrig="1543" w:dyaOrig="1000" w14:anchorId="6390BC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9.3pt;height:50.65pt;mso-width-percent:0;mso-height-percent:0;mso-width-percent:0;mso-height-percent:0" o:ole="">
            <v:imagedata r:id="rId16" o:title=""/>
          </v:shape>
          <o:OLEObject Type="Embed" ProgID="Word.Document.12" ShapeID="_x0000_i1025" DrawAspect="Icon" ObjectID="_1704633218" r:id="rId17">
            <o:FieldCodes>\s</o:FieldCodes>
          </o:OLEObject>
        </w:object>
      </w:r>
    </w:p>
    <w:p w14:paraId="508D31EA" w14:textId="77777777" w:rsidR="0050153D" w:rsidRPr="00E60769" w:rsidRDefault="0050153D" w:rsidP="0050153D">
      <w:pPr>
        <w:pStyle w:val="ListParagraph"/>
        <w:spacing w:line="360" w:lineRule="auto"/>
        <w:ind w:left="1781"/>
        <w:rPr>
          <w:rFonts w:ascii="Arial" w:hAnsi="Arial" w:cs="Arial"/>
          <w:color w:val="003245"/>
          <w:lang w:val="en-US"/>
        </w:rPr>
      </w:pPr>
    </w:p>
    <w:sectPr w:rsidR="0050153D" w:rsidRPr="00E60769" w:rsidSect="008C5242">
      <w:headerReference w:type="default" r:id="rId18"/>
      <w:footerReference w:type="default" r:id="rId19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2FF83" w14:textId="77777777" w:rsidR="00DB3B24" w:rsidRDefault="00DB3B24" w:rsidP="00857C06">
      <w:pPr>
        <w:spacing w:after="0" w:line="240" w:lineRule="auto"/>
      </w:pPr>
      <w:r>
        <w:separator/>
      </w:r>
    </w:p>
    <w:p w14:paraId="750119EE" w14:textId="77777777" w:rsidR="00DB3B24" w:rsidRDefault="00DB3B24"/>
  </w:endnote>
  <w:endnote w:type="continuationSeparator" w:id="0">
    <w:p w14:paraId="08BDD5F4" w14:textId="77777777" w:rsidR="00DB3B24" w:rsidRDefault="00DB3B24" w:rsidP="00857C06">
      <w:pPr>
        <w:spacing w:after="0" w:line="240" w:lineRule="auto"/>
      </w:pPr>
      <w:r>
        <w:continuationSeparator/>
      </w:r>
    </w:p>
    <w:p w14:paraId="75C5B752" w14:textId="77777777" w:rsidR="00DB3B24" w:rsidRDefault="00DB3B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94847" w14:textId="77777777" w:rsidR="00E60769" w:rsidRDefault="00E607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0605C" w14:textId="77777777" w:rsidR="00FC6BEE" w:rsidRDefault="00FC6BEE" w:rsidP="00FC6BEE">
    <w:pPr>
      <w:pStyle w:val="Footer"/>
      <w:rPr>
        <w:color w:val="0C6DFF" w:themeColor="text1"/>
        <w:sz w:val="20"/>
      </w:rPr>
    </w:pPr>
  </w:p>
  <w:p w14:paraId="1B0DAEF2" w14:textId="77777777" w:rsidR="00FC6BEE" w:rsidRDefault="00FC6BEE" w:rsidP="00FC6BEE">
    <w:pPr>
      <w:pStyle w:val="Footer"/>
      <w:rPr>
        <w:color w:val="0C6DFF" w:themeColor="text1"/>
        <w:sz w:val="20"/>
      </w:rPr>
    </w:pPr>
  </w:p>
  <w:tbl>
    <w:tblPr>
      <w:tblStyle w:val="TablaTelefonic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4"/>
      <w:gridCol w:w="2835"/>
      <w:gridCol w:w="2835"/>
    </w:tblGrid>
    <w:tr w:rsidR="00FC6BEE" w14:paraId="16F545BF" w14:textId="77777777" w:rsidTr="001D75CF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834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76FD47C3" w14:textId="77777777" w:rsidR="00FC6BEE" w:rsidRDefault="00FC6BEE" w:rsidP="00FC6BEE">
          <w:pPr>
            <w:pStyle w:val="Footer"/>
            <w:jc w:val="left"/>
            <w:rPr>
              <w:color w:val="0C6DFF" w:themeColor="text1"/>
              <w:sz w:val="20"/>
            </w:rPr>
          </w:pPr>
        </w:p>
      </w:tc>
      <w:tc>
        <w:tcPr>
          <w:tcW w:w="2835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6DB6F97A" w14:textId="77777777" w:rsidR="00FC6BEE" w:rsidRDefault="00FC6BEE" w:rsidP="00FC6BEE">
          <w:pPr>
            <w:pStyle w:val="Foo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olor w:val="0C6DFF" w:themeColor="text1"/>
              <w:sz w:val="20"/>
            </w:rPr>
          </w:pPr>
        </w:p>
      </w:tc>
      <w:tc>
        <w:tcPr>
          <w:tcW w:w="2835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1F8D9E0E" w14:textId="77777777" w:rsidR="00FC6BEE" w:rsidRPr="00B76C19" w:rsidRDefault="00FC6BEE" w:rsidP="00FC6BE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 w:val="0"/>
              <w:bCs/>
              <w:color w:val="0C6DFF" w:themeColor="text1"/>
              <w:sz w:val="18"/>
              <w:szCs w:val="18"/>
            </w:rPr>
          </w:pPr>
        </w:p>
      </w:tc>
    </w:tr>
  </w:tbl>
  <w:p w14:paraId="5A816EE0" w14:textId="77777777" w:rsidR="00FA0B33" w:rsidRPr="00207D15" w:rsidRDefault="00FA0B33" w:rsidP="00FC6BEE">
    <w:pPr>
      <w:pStyle w:val="Footer"/>
      <w:rPr>
        <w:color w:val="0C6DFF" w:themeColor="text1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6346F" w14:textId="77777777" w:rsidR="00E60769" w:rsidRDefault="00E6076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C85A" w14:textId="77777777" w:rsidR="00532CEF" w:rsidRPr="00532CEF" w:rsidRDefault="00532CEF" w:rsidP="00532C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06BA0" w14:textId="77777777" w:rsidR="00DB3B24" w:rsidRDefault="00DB3B24" w:rsidP="00857C06">
      <w:pPr>
        <w:spacing w:after="0" w:line="240" w:lineRule="auto"/>
      </w:pPr>
      <w:r>
        <w:separator/>
      </w:r>
    </w:p>
    <w:p w14:paraId="2C5DA734" w14:textId="77777777" w:rsidR="00DB3B24" w:rsidRDefault="00DB3B24"/>
  </w:footnote>
  <w:footnote w:type="continuationSeparator" w:id="0">
    <w:p w14:paraId="10A07AFA" w14:textId="77777777" w:rsidR="00DB3B24" w:rsidRDefault="00DB3B24" w:rsidP="00857C06">
      <w:pPr>
        <w:spacing w:after="0" w:line="240" w:lineRule="auto"/>
      </w:pPr>
      <w:r>
        <w:continuationSeparator/>
      </w:r>
    </w:p>
    <w:p w14:paraId="779A8296" w14:textId="77777777" w:rsidR="00DB3B24" w:rsidRDefault="00DB3B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9C568" w14:textId="77777777" w:rsidR="00E60769" w:rsidRDefault="00E607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53471" w14:textId="77777777" w:rsidR="00FA0B33" w:rsidRPr="0078456D" w:rsidRDefault="00D706CF" w:rsidP="0078456D">
    <w:pPr>
      <w:pStyle w:val="CabeceraDatos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76246DA" wp14:editId="7044F5BB">
          <wp:simplePos x="0" y="0"/>
          <wp:positionH relativeFrom="page">
            <wp:posOffset>6246</wp:posOffset>
          </wp:positionH>
          <wp:positionV relativeFrom="paragraph">
            <wp:posOffset>-447203</wp:posOffset>
          </wp:positionV>
          <wp:extent cx="7649570" cy="10820400"/>
          <wp:effectExtent l="0" t="0" r="889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9570" cy="1082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0B33">
      <w:br/>
    </w:r>
    <w:r w:rsidR="00FA0B33" w:rsidRPr="000C5F11">
      <w:rPr>
        <w:rFonts w:ascii="Arial" w:hAnsi="Arial" w:cs="Arial"/>
        <w:szCs w:val="18"/>
      </w:rPr>
      <w:ptab w:relativeTo="margin" w:alignment="right" w:leader="none"/>
    </w:r>
  </w:p>
  <w:p w14:paraId="3AF9925E" w14:textId="77777777" w:rsidR="00FA0B33" w:rsidRDefault="00FA0B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EAE6B" w14:textId="77777777" w:rsidR="00E60769" w:rsidRDefault="00E6076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65"/>
      <w:gridCol w:w="2829"/>
    </w:tblGrid>
    <w:tr w:rsidR="00532CEF" w14:paraId="449CE1D9" w14:textId="77777777" w:rsidTr="001D75CF">
      <w:tc>
        <w:tcPr>
          <w:tcW w:w="5665" w:type="dxa"/>
        </w:tcPr>
        <w:p w14:paraId="25409E05" w14:textId="77777777" w:rsidR="00532CEF" w:rsidRPr="00820F42" w:rsidRDefault="00532CEF" w:rsidP="0050556B">
          <w:pPr>
            <w:pStyle w:val="Header"/>
            <w:jc w:val="both"/>
            <w:rPr>
              <w:i/>
              <w:iCs/>
              <w:color w:val="808080" w:themeColor="background2" w:themeShade="80"/>
              <w:sz w:val="16"/>
              <w:szCs w:val="16"/>
            </w:rPr>
          </w:pPr>
        </w:p>
      </w:tc>
      <w:tc>
        <w:tcPr>
          <w:tcW w:w="2829" w:type="dxa"/>
        </w:tcPr>
        <w:p w14:paraId="3AFADA7E" w14:textId="77777777" w:rsidR="00532CEF" w:rsidRPr="00820F42" w:rsidRDefault="00532CEF" w:rsidP="0050556B">
          <w:pPr>
            <w:pStyle w:val="Header"/>
            <w:jc w:val="right"/>
            <w:rPr>
              <w:i/>
              <w:iCs/>
              <w:color w:val="808080" w:themeColor="background2" w:themeShade="80"/>
              <w:sz w:val="16"/>
              <w:szCs w:val="16"/>
            </w:rPr>
          </w:pPr>
        </w:p>
      </w:tc>
    </w:tr>
    <w:tr w:rsidR="00532CEF" w14:paraId="486C154F" w14:textId="77777777" w:rsidTr="001D75CF">
      <w:tc>
        <w:tcPr>
          <w:tcW w:w="8494" w:type="dxa"/>
          <w:gridSpan w:val="2"/>
        </w:tcPr>
        <w:p w14:paraId="51912603" w14:textId="77777777" w:rsidR="00532CEF" w:rsidRPr="00820F42" w:rsidRDefault="00532CEF" w:rsidP="0050556B">
          <w:pPr>
            <w:pStyle w:val="Header"/>
            <w:rPr>
              <w:i/>
              <w:iCs/>
              <w:color w:val="808080" w:themeColor="background2" w:themeShade="80"/>
              <w:sz w:val="16"/>
              <w:szCs w:val="16"/>
            </w:rPr>
          </w:pPr>
        </w:p>
      </w:tc>
    </w:tr>
    <w:tr w:rsidR="00532CEF" w14:paraId="718861F0" w14:textId="77777777" w:rsidTr="001D75CF">
      <w:tc>
        <w:tcPr>
          <w:tcW w:w="8494" w:type="dxa"/>
          <w:gridSpan w:val="2"/>
        </w:tcPr>
        <w:p w14:paraId="757A57D4" w14:textId="77777777" w:rsidR="00532CEF" w:rsidRPr="00820F42" w:rsidRDefault="00532CEF" w:rsidP="0050556B">
          <w:pPr>
            <w:pStyle w:val="Header"/>
            <w:rPr>
              <w:i/>
              <w:iCs/>
              <w:color w:val="808080" w:themeColor="background2" w:themeShade="80"/>
              <w:sz w:val="16"/>
              <w:szCs w:val="16"/>
            </w:rPr>
          </w:pPr>
        </w:p>
      </w:tc>
    </w:tr>
  </w:tbl>
  <w:p w14:paraId="18223332" w14:textId="77777777" w:rsidR="00532CEF" w:rsidRPr="0078456D" w:rsidRDefault="00532CEF" w:rsidP="0078456D">
    <w:pPr>
      <w:pStyle w:val="CabeceraDatos"/>
    </w:pPr>
    <w:r>
      <w:br/>
    </w:r>
    <w:r w:rsidRPr="000C5F11">
      <w:rPr>
        <w:rFonts w:ascii="Arial" w:hAnsi="Arial" w:cs="Arial"/>
        <w:szCs w:val="18"/>
      </w:rPr>
      <w:ptab w:relativeTo="margin" w:alignment="right" w:leader="none"/>
    </w:r>
  </w:p>
  <w:p w14:paraId="7312B424" w14:textId="77777777" w:rsidR="00532CEF" w:rsidRDefault="00532C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B3A89"/>
    <w:multiLevelType w:val="multilevel"/>
    <w:tmpl w:val="88F475AA"/>
    <w:numStyleLink w:val="Estilo3"/>
  </w:abstractNum>
  <w:abstractNum w:abstractNumId="1" w15:restartNumberingAfterBreak="0">
    <w:nsid w:val="1BB805EF"/>
    <w:multiLevelType w:val="hybridMultilevel"/>
    <w:tmpl w:val="D63EA5E2"/>
    <w:lvl w:ilvl="0" w:tplc="E1E22D4A">
      <w:numFmt w:val="bullet"/>
      <w:lvlText w:val=""/>
      <w:lvlJc w:val="left"/>
      <w:pPr>
        <w:ind w:left="107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1E235FF4"/>
    <w:multiLevelType w:val="multilevel"/>
    <w:tmpl w:val="DCF43B84"/>
    <w:styleLink w:val="ListaTelefoni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FF7794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B359F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B774034"/>
    <w:multiLevelType w:val="multilevel"/>
    <w:tmpl w:val="88F475AA"/>
    <w:styleLink w:val="Estilo3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AA6D1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A17382D"/>
    <w:multiLevelType w:val="multilevel"/>
    <w:tmpl w:val="42E497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ubttulopginaTelefnica"/>
      <w:lvlText w:val="%1.%2."/>
      <w:lvlJc w:val="left"/>
      <w:pPr>
        <w:ind w:left="858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3A6588"/>
    <w:multiLevelType w:val="hybridMultilevel"/>
    <w:tmpl w:val="AD68F1AA"/>
    <w:lvl w:ilvl="0" w:tplc="B7AE08D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286B09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04AA8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EF8BEF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8105A3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46CF43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17E54A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E7C631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A9E5D5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 w15:restartNumberingAfterBreak="0">
    <w:nsid w:val="3EDB0BF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8215AED"/>
    <w:multiLevelType w:val="multilevel"/>
    <w:tmpl w:val="AA56399E"/>
    <w:styleLink w:val="Estilo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2B7C02"/>
    <w:multiLevelType w:val="hybridMultilevel"/>
    <w:tmpl w:val="48C2B00E"/>
    <w:lvl w:ilvl="0" w:tplc="BA0A8BC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2220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B87A3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0B6F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4050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B606E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E08F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D269F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C0C2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7C90BCE"/>
    <w:multiLevelType w:val="hybridMultilevel"/>
    <w:tmpl w:val="211EEB14"/>
    <w:lvl w:ilvl="0" w:tplc="EA0A1DBA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D77FA4"/>
    <w:multiLevelType w:val="hybridMultilevel"/>
    <w:tmpl w:val="14B813A6"/>
    <w:lvl w:ilvl="0" w:tplc="46DE39C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58CFE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868FC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765DC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CC1B6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CF26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B06AA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3A830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20664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9531EEC"/>
    <w:multiLevelType w:val="multilevel"/>
    <w:tmpl w:val="B3404DDA"/>
    <w:styleLink w:val="NuevaListaTelefonic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08343BD"/>
    <w:multiLevelType w:val="multilevel"/>
    <w:tmpl w:val="AA56399E"/>
    <w:numStyleLink w:val="Estilo2"/>
  </w:abstractNum>
  <w:abstractNum w:abstractNumId="16" w15:restartNumberingAfterBreak="0">
    <w:nsid w:val="6292344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6065199"/>
    <w:multiLevelType w:val="multilevel"/>
    <w:tmpl w:val="3B90849C"/>
    <w:lvl w:ilvl="0">
      <w:start w:val="1"/>
      <w:numFmt w:val="decimal"/>
      <w:pStyle w:val="TtulopginaTelefnica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94B2BC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B810382"/>
    <w:multiLevelType w:val="hybridMultilevel"/>
    <w:tmpl w:val="95C887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2578FC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8261D51"/>
    <w:multiLevelType w:val="multilevel"/>
    <w:tmpl w:val="3D5EB38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E554B96"/>
    <w:multiLevelType w:val="multilevel"/>
    <w:tmpl w:val="AA56399E"/>
    <w:styleLink w:val="Estilo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8"/>
  </w:num>
  <w:num w:numId="4">
    <w:abstractNumId w:val="19"/>
  </w:num>
  <w:num w:numId="5">
    <w:abstractNumId w:val="17"/>
  </w:num>
  <w:num w:numId="6">
    <w:abstractNumId w:val="15"/>
  </w:num>
  <w:num w:numId="7">
    <w:abstractNumId w:val="3"/>
  </w:num>
  <w:num w:numId="8">
    <w:abstractNumId w:val="22"/>
  </w:num>
  <w:num w:numId="9">
    <w:abstractNumId w:val="21"/>
  </w:num>
  <w:num w:numId="10">
    <w:abstractNumId w:val="4"/>
  </w:num>
  <w:num w:numId="11">
    <w:abstractNumId w:val="10"/>
  </w:num>
  <w:num w:numId="12">
    <w:abstractNumId w:val="7"/>
  </w:num>
  <w:num w:numId="13">
    <w:abstractNumId w:val="5"/>
  </w:num>
  <w:num w:numId="14">
    <w:abstractNumId w:val="0"/>
  </w:num>
  <w:num w:numId="15">
    <w:abstractNumId w:val="18"/>
  </w:num>
  <w:num w:numId="16">
    <w:abstractNumId w:val="16"/>
  </w:num>
  <w:num w:numId="17">
    <w:abstractNumId w:val="2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14"/>
  </w:num>
  <w:num w:numId="21">
    <w:abstractNumId w:val="9"/>
  </w:num>
  <w:num w:numId="22">
    <w:abstractNumId w:val="12"/>
  </w:num>
  <w:num w:numId="23">
    <w:abstractNumId w:val="6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hideSpellingErrors/>
  <w:hideGrammaticalErrors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242"/>
    <w:rsid w:val="00003DEE"/>
    <w:rsid w:val="00010C60"/>
    <w:rsid w:val="000134C2"/>
    <w:rsid w:val="000204E4"/>
    <w:rsid w:val="00024257"/>
    <w:rsid w:val="00031E20"/>
    <w:rsid w:val="00034D7E"/>
    <w:rsid w:val="000413FC"/>
    <w:rsid w:val="00050AC8"/>
    <w:rsid w:val="00064C61"/>
    <w:rsid w:val="00066F7F"/>
    <w:rsid w:val="00067192"/>
    <w:rsid w:val="00082C98"/>
    <w:rsid w:val="000942F9"/>
    <w:rsid w:val="0009485D"/>
    <w:rsid w:val="000A1870"/>
    <w:rsid w:val="000B15C9"/>
    <w:rsid w:val="000C2403"/>
    <w:rsid w:val="000C5F11"/>
    <w:rsid w:val="000C71EC"/>
    <w:rsid w:val="000F29AA"/>
    <w:rsid w:val="000F349A"/>
    <w:rsid w:val="001009D0"/>
    <w:rsid w:val="00112947"/>
    <w:rsid w:val="00113F48"/>
    <w:rsid w:val="00117A8C"/>
    <w:rsid w:val="00125D9B"/>
    <w:rsid w:val="001309EE"/>
    <w:rsid w:val="00135D30"/>
    <w:rsid w:val="00143EB9"/>
    <w:rsid w:val="00151B73"/>
    <w:rsid w:val="00151E15"/>
    <w:rsid w:val="001574B3"/>
    <w:rsid w:val="00160E4D"/>
    <w:rsid w:val="001669EF"/>
    <w:rsid w:val="00175A8B"/>
    <w:rsid w:val="00182042"/>
    <w:rsid w:val="001870CE"/>
    <w:rsid w:val="0018797D"/>
    <w:rsid w:val="001C2DDF"/>
    <w:rsid w:val="001D68D5"/>
    <w:rsid w:val="001D7758"/>
    <w:rsid w:val="001E7A9F"/>
    <w:rsid w:val="001F446C"/>
    <w:rsid w:val="0020207E"/>
    <w:rsid w:val="00207D15"/>
    <w:rsid w:val="00216AF9"/>
    <w:rsid w:val="0021760F"/>
    <w:rsid w:val="00227783"/>
    <w:rsid w:val="002324B1"/>
    <w:rsid w:val="00261EEA"/>
    <w:rsid w:val="002673BD"/>
    <w:rsid w:val="00277B06"/>
    <w:rsid w:val="00281EBA"/>
    <w:rsid w:val="00283CEB"/>
    <w:rsid w:val="00284BE5"/>
    <w:rsid w:val="0028506D"/>
    <w:rsid w:val="00287D5B"/>
    <w:rsid w:val="00297A92"/>
    <w:rsid w:val="002A3E5E"/>
    <w:rsid w:val="002A75C0"/>
    <w:rsid w:val="002B2AF0"/>
    <w:rsid w:val="002B3D5E"/>
    <w:rsid w:val="002B3FDF"/>
    <w:rsid w:val="002B7D8B"/>
    <w:rsid w:val="002C17B7"/>
    <w:rsid w:val="002C2DA4"/>
    <w:rsid w:val="002C550D"/>
    <w:rsid w:val="002C668A"/>
    <w:rsid w:val="002E0602"/>
    <w:rsid w:val="002F7640"/>
    <w:rsid w:val="00301D07"/>
    <w:rsid w:val="003024C8"/>
    <w:rsid w:val="00303383"/>
    <w:rsid w:val="00303766"/>
    <w:rsid w:val="0030454F"/>
    <w:rsid w:val="00343557"/>
    <w:rsid w:val="003527B0"/>
    <w:rsid w:val="003563F1"/>
    <w:rsid w:val="00363F13"/>
    <w:rsid w:val="0036794D"/>
    <w:rsid w:val="0038087E"/>
    <w:rsid w:val="00382057"/>
    <w:rsid w:val="003847EB"/>
    <w:rsid w:val="00390237"/>
    <w:rsid w:val="00392505"/>
    <w:rsid w:val="0039260B"/>
    <w:rsid w:val="003974E8"/>
    <w:rsid w:val="003B0719"/>
    <w:rsid w:val="003C0DAD"/>
    <w:rsid w:val="003C0E26"/>
    <w:rsid w:val="003C45A1"/>
    <w:rsid w:val="003E5177"/>
    <w:rsid w:val="003E5EE7"/>
    <w:rsid w:val="003F1F7D"/>
    <w:rsid w:val="004215E2"/>
    <w:rsid w:val="00441E27"/>
    <w:rsid w:val="004426D6"/>
    <w:rsid w:val="0045617C"/>
    <w:rsid w:val="00480ACC"/>
    <w:rsid w:val="0048129E"/>
    <w:rsid w:val="0048408C"/>
    <w:rsid w:val="0049508E"/>
    <w:rsid w:val="004A2711"/>
    <w:rsid w:val="004B3AFF"/>
    <w:rsid w:val="004C1812"/>
    <w:rsid w:val="004C33DA"/>
    <w:rsid w:val="004D072C"/>
    <w:rsid w:val="004E22D3"/>
    <w:rsid w:val="004F7F16"/>
    <w:rsid w:val="0050153D"/>
    <w:rsid w:val="0050556B"/>
    <w:rsid w:val="00514245"/>
    <w:rsid w:val="0052228D"/>
    <w:rsid w:val="00532CEF"/>
    <w:rsid w:val="00542851"/>
    <w:rsid w:val="00550D9B"/>
    <w:rsid w:val="00552138"/>
    <w:rsid w:val="00560E8F"/>
    <w:rsid w:val="0056534A"/>
    <w:rsid w:val="005654AA"/>
    <w:rsid w:val="005664C8"/>
    <w:rsid w:val="00577933"/>
    <w:rsid w:val="00581CF2"/>
    <w:rsid w:val="005976F8"/>
    <w:rsid w:val="005B1C00"/>
    <w:rsid w:val="005B4004"/>
    <w:rsid w:val="005B50EF"/>
    <w:rsid w:val="005B7FB7"/>
    <w:rsid w:val="006174D3"/>
    <w:rsid w:val="0062202D"/>
    <w:rsid w:val="00632322"/>
    <w:rsid w:val="00632775"/>
    <w:rsid w:val="006342DD"/>
    <w:rsid w:val="00644ADA"/>
    <w:rsid w:val="00652CF9"/>
    <w:rsid w:val="0066386E"/>
    <w:rsid w:val="0066538F"/>
    <w:rsid w:val="00665860"/>
    <w:rsid w:val="00666A74"/>
    <w:rsid w:val="0067616A"/>
    <w:rsid w:val="00677046"/>
    <w:rsid w:val="006772F1"/>
    <w:rsid w:val="00680DDB"/>
    <w:rsid w:val="00682DB4"/>
    <w:rsid w:val="0068688A"/>
    <w:rsid w:val="006948F0"/>
    <w:rsid w:val="006B7A2B"/>
    <w:rsid w:val="006C7D5B"/>
    <w:rsid w:val="006E642E"/>
    <w:rsid w:val="006F13A5"/>
    <w:rsid w:val="006F35E2"/>
    <w:rsid w:val="006F53DD"/>
    <w:rsid w:val="006F65EA"/>
    <w:rsid w:val="00700AAA"/>
    <w:rsid w:val="007135A3"/>
    <w:rsid w:val="007233B7"/>
    <w:rsid w:val="007247A6"/>
    <w:rsid w:val="0074206C"/>
    <w:rsid w:val="00742C4C"/>
    <w:rsid w:val="00746DC8"/>
    <w:rsid w:val="00746F3D"/>
    <w:rsid w:val="00757C07"/>
    <w:rsid w:val="007661A7"/>
    <w:rsid w:val="007746EC"/>
    <w:rsid w:val="00775BAD"/>
    <w:rsid w:val="00780555"/>
    <w:rsid w:val="0078456D"/>
    <w:rsid w:val="00792D1A"/>
    <w:rsid w:val="007A7970"/>
    <w:rsid w:val="007D27C9"/>
    <w:rsid w:val="007F01F2"/>
    <w:rsid w:val="00806D1F"/>
    <w:rsid w:val="00820F42"/>
    <w:rsid w:val="008348DA"/>
    <w:rsid w:val="00844132"/>
    <w:rsid w:val="00851F62"/>
    <w:rsid w:val="00856198"/>
    <w:rsid w:val="00856764"/>
    <w:rsid w:val="00857C06"/>
    <w:rsid w:val="00873830"/>
    <w:rsid w:val="00873D9A"/>
    <w:rsid w:val="008742EE"/>
    <w:rsid w:val="00882D18"/>
    <w:rsid w:val="008849C9"/>
    <w:rsid w:val="00891F25"/>
    <w:rsid w:val="00892749"/>
    <w:rsid w:val="008A38EC"/>
    <w:rsid w:val="008B7416"/>
    <w:rsid w:val="008C5242"/>
    <w:rsid w:val="008C6592"/>
    <w:rsid w:val="008D0F43"/>
    <w:rsid w:val="008D43FB"/>
    <w:rsid w:val="008E1C9B"/>
    <w:rsid w:val="00903DB1"/>
    <w:rsid w:val="0090411D"/>
    <w:rsid w:val="00922041"/>
    <w:rsid w:val="00925CC4"/>
    <w:rsid w:val="00941530"/>
    <w:rsid w:val="00952BF2"/>
    <w:rsid w:val="00952DB1"/>
    <w:rsid w:val="009624C3"/>
    <w:rsid w:val="00980D9D"/>
    <w:rsid w:val="009B38E8"/>
    <w:rsid w:val="009C345A"/>
    <w:rsid w:val="009D7220"/>
    <w:rsid w:val="009E4061"/>
    <w:rsid w:val="009F0105"/>
    <w:rsid w:val="009F2565"/>
    <w:rsid w:val="009F3AE1"/>
    <w:rsid w:val="00A1263C"/>
    <w:rsid w:val="00A17F20"/>
    <w:rsid w:val="00A323B4"/>
    <w:rsid w:val="00A34358"/>
    <w:rsid w:val="00A500E7"/>
    <w:rsid w:val="00A61586"/>
    <w:rsid w:val="00A71A62"/>
    <w:rsid w:val="00A72662"/>
    <w:rsid w:val="00A90314"/>
    <w:rsid w:val="00AA4168"/>
    <w:rsid w:val="00AA5A3C"/>
    <w:rsid w:val="00AB0791"/>
    <w:rsid w:val="00AB658A"/>
    <w:rsid w:val="00B14819"/>
    <w:rsid w:val="00B15848"/>
    <w:rsid w:val="00B21758"/>
    <w:rsid w:val="00B2266F"/>
    <w:rsid w:val="00B2417F"/>
    <w:rsid w:val="00B25AC5"/>
    <w:rsid w:val="00B341C8"/>
    <w:rsid w:val="00B423EA"/>
    <w:rsid w:val="00B4427B"/>
    <w:rsid w:val="00B575A4"/>
    <w:rsid w:val="00B712DB"/>
    <w:rsid w:val="00B74DD8"/>
    <w:rsid w:val="00B76C19"/>
    <w:rsid w:val="00B856F7"/>
    <w:rsid w:val="00B978B4"/>
    <w:rsid w:val="00BB16E0"/>
    <w:rsid w:val="00BC7809"/>
    <w:rsid w:val="00BD015F"/>
    <w:rsid w:val="00BD1148"/>
    <w:rsid w:val="00BE426A"/>
    <w:rsid w:val="00BF0B12"/>
    <w:rsid w:val="00BF11D5"/>
    <w:rsid w:val="00C06119"/>
    <w:rsid w:val="00C127C1"/>
    <w:rsid w:val="00C17D8A"/>
    <w:rsid w:val="00C2212A"/>
    <w:rsid w:val="00C24B3E"/>
    <w:rsid w:val="00C27B42"/>
    <w:rsid w:val="00C32648"/>
    <w:rsid w:val="00C330C5"/>
    <w:rsid w:val="00C330E3"/>
    <w:rsid w:val="00C3668A"/>
    <w:rsid w:val="00C44AE4"/>
    <w:rsid w:val="00C556BC"/>
    <w:rsid w:val="00C56C7C"/>
    <w:rsid w:val="00C604CB"/>
    <w:rsid w:val="00C901AE"/>
    <w:rsid w:val="00C90772"/>
    <w:rsid w:val="00C93898"/>
    <w:rsid w:val="00C943EC"/>
    <w:rsid w:val="00C94EE6"/>
    <w:rsid w:val="00C96CDC"/>
    <w:rsid w:val="00CB53B1"/>
    <w:rsid w:val="00CC057B"/>
    <w:rsid w:val="00CC4B94"/>
    <w:rsid w:val="00CC6149"/>
    <w:rsid w:val="00CD0A2E"/>
    <w:rsid w:val="00D0210D"/>
    <w:rsid w:val="00D02335"/>
    <w:rsid w:val="00D0313D"/>
    <w:rsid w:val="00D1528F"/>
    <w:rsid w:val="00D16F9C"/>
    <w:rsid w:val="00D177E3"/>
    <w:rsid w:val="00D25F2B"/>
    <w:rsid w:val="00D34D1F"/>
    <w:rsid w:val="00D45F37"/>
    <w:rsid w:val="00D5356A"/>
    <w:rsid w:val="00D54EDA"/>
    <w:rsid w:val="00D66BE9"/>
    <w:rsid w:val="00D67A9A"/>
    <w:rsid w:val="00D706CF"/>
    <w:rsid w:val="00D73D12"/>
    <w:rsid w:val="00D900EE"/>
    <w:rsid w:val="00D938DC"/>
    <w:rsid w:val="00DA749A"/>
    <w:rsid w:val="00DB0EE5"/>
    <w:rsid w:val="00DB3B24"/>
    <w:rsid w:val="00DB4314"/>
    <w:rsid w:val="00DB5C90"/>
    <w:rsid w:val="00DC5C9B"/>
    <w:rsid w:val="00DD1E22"/>
    <w:rsid w:val="00DD6F27"/>
    <w:rsid w:val="00DE26E1"/>
    <w:rsid w:val="00DE3D2E"/>
    <w:rsid w:val="00E05A61"/>
    <w:rsid w:val="00E2503B"/>
    <w:rsid w:val="00E2692C"/>
    <w:rsid w:val="00E27720"/>
    <w:rsid w:val="00E36EC6"/>
    <w:rsid w:val="00E403FC"/>
    <w:rsid w:val="00E54242"/>
    <w:rsid w:val="00E5778C"/>
    <w:rsid w:val="00E60769"/>
    <w:rsid w:val="00E732E8"/>
    <w:rsid w:val="00E75CD6"/>
    <w:rsid w:val="00E838DE"/>
    <w:rsid w:val="00E96671"/>
    <w:rsid w:val="00EC0280"/>
    <w:rsid w:val="00EE146B"/>
    <w:rsid w:val="00EE1D62"/>
    <w:rsid w:val="00EE3820"/>
    <w:rsid w:val="00EF4073"/>
    <w:rsid w:val="00F048C4"/>
    <w:rsid w:val="00F0677C"/>
    <w:rsid w:val="00F1583B"/>
    <w:rsid w:val="00F30621"/>
    <w:rsid w:val="00F33FD0"/>
    <w:rsid w:val="00F34111"/>
    <w:rsid w:val="00F34FA4"/>
    <w:rsid w:val="00F37379"/>
    <w:rsid w:val="00F4088C"/>
    <w:rsid w:val="00F40BD6"/>
    <w:rsid w:val="00F44F0D"/>
    <w:rsid w:val="00F46AB6"/>
    <w:rsid w:val="00F50800"/>
    <w:rsid w:val="00F64946"/>
    <w:rsid w:val="00F706B6"/>
    <w:rsid w:val="00F73C56"/>
    <w:rsid w:val="00F76BE2"/>
    <w:rsid w:val="00F802FB"/>
    <w:rsid w:val="00F81107"/>
    <w:rsid w:val="00FA0B33"/>
    <w:rsid w:val="00FA7524"/>
    <w:rsid w:val="00FB766E"/>
    <w:rsid w:val="00FC3A4C"/>
    <w:rsid w:val="00FC6BEE"/>
    <w:rsid w:val="00FD00BD"/>
    <w:rsid w:val="00FD7B6A"/>
    <w:rsid w:val="00FE3641"/>
    <w:rsid w:val="00FE3B42"/>
    <w:rsid w:val="00FE46AD"/>
    <w:rsid w:val="00FE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,"/>
  <w14:docId w14:val="53597522"/>
  <w15:chartTrackingRefBased/>
  <w15:docId w15:val="{9A7D6BA0-E085-4C29-97B6-7B59EEFC8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uiPriority="2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rsid w:val="00C556BC"/>
  </w:style>
  <w:style w:type="paragraph" w:styleId="Heading1">
    <w:name w:val="heading 1"/>
    <w:basedOn w:val="Normal"/>
    <w:next w:val="Normal"/>
    <w:link w:val="Heading1Char"/>
    <w:qFormat/>
    <w:rsid w:val="008C6592"/>
    <w:pPr>
      <w:keepNext/>
      <w:keepLines/>
      <w:numPr>
        <w:numId w:val="20"/>
      </w:numPr>
      <w:spacing w:before="240" w:after="240"/>
      <w:ind w:left="357" w:hanging="357"/>
      <w:outlineLvl w:val="0"/>
    </w:pPr>
    <w:rPr>
      <w:rFonts w:asciiTheme="majorHAnsi" w:eastAsiaTheme="majorEastAsia" w:hAnsiTheme="majorHAnsi" w:cstheme="majorBidi"/>
      <w:color w:val="0C6DF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C6592"/>
    <w:pPr>
      <w:keepNext/>
      <w:keepLines/>
      <w:numPr>
        <w:ilvl w:val="1"/>
        <w:numId w:val="20"/>
      </w:numPr>
      <w:spacing w:after="240"/>
      <w:ind w:left="788" w:hanging="431"/>
      <w:outlineLvl w:val="1"/>
    </w:pPr>
    <w:rPr>
      <w:rFonts w:asciiTheme="majorHAnsi" w:eastAsiaTheme="majorEastAsia" w:hAnsiTheme="majorHAnsi" w:cstheme="majorBidi"/>
      <w:b/>
      <w:color w:val="606060"/>
      <w:sz w:val="24"/>
      <w:szCs w:val="26"/>
    </w:rPr>
  </w:style>
  <w:style w:type="paragraph" w:styleId="Heading3">
    <w:name w:val="heading 3"/>
    <w:basedOn w:val="Normal"/>
    <w:next w:val="PrrafoTelefnica"/>
    <w:link w:val="Heading3Char"/>
    <w:uiPriority w:val="2"/>
    <w:qFormat/>
    <w:rsid w:val="008C6592"/>
    <w:pPr>
      <w:keepNext/>
      <w:keepLines/>
      <w:numPr>
        <w:ilvl w:val="2"/>
        <w:numId w:val="20"/>
      </w:numPr>
      <w:spacing w:after="0"/>
      <w:ind w:left="1225" w:hanging="505"/>
      <w:outlineLvl w:val="2"/>
    </w:pPr>
    <w:rPr>
      <w:rFonts w:asciiTheme="majorHAnsi" w:eastAsiaTheme="majorEastAsia" w:hAnsiTheme="majorHAnsi" w:cstheme="majorBidi"/>
      <w:color w:val="363B49" w:themeColor="accent1" w:themeShade="7F"/>
      <w:sz w:val="24"/>
      <w:szCs w:val="24"/>
    </w:rPr>
  </w:style>
  <w:style w:type="paragraph" w:styleId="Heading4">
    <w:name w:val="heading 4"/>
    <w:basedOn w:val="Normal"/>
    <w:next w:val="PrrafoTelefnica"/>
    <w:link w:val="Heading4Char"/>
    <w:uiPriority w:val="9"/>
    <w:semiHidden/>
    <w:unhideWhenUsed/>
    <w:qFormat/>
    <w:rsid w:val="00A343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2596E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7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C06"/>
  </w:style>
  <w:style w:type="paragraph" w:styleId="Footer">
    <w:name w:val="footer"/>
    <w:basedOn w:val="Normal"/>
    <w:link w:val="FooterChar"/>
    <w:uiPriority w:val="99"/>
    <w:unhideWhenUsed/>
    <w:rsid w:val="00857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C06"/>
  </w:style>
  <w:style w:type="character" w:styleId="PlaceholderText">
    <w:name w:val="Placeholder Text"/>
    <w:basedOn w:val="DefaultParagraphFont"/>
    <w:uiPriority w:val="99"/>
    <w:semiHidden/>
    <w:rsid w:val="00857C0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C33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paragraph" w:styleId="ListParagraph">
    <w:name w:val="List Paragraph"/>
    <w:basedOn w:val="Normal"/>
    <w:uiPriority w:val="34"/>
    <w:rsid w:val="007746EC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styleId="TableGrid">
    <w:name w:val="Table Grid"/>
    <w:basedOn w:val="TableNormal"/>
    <w:uiPriority w:val="39"/>
    <w:rsid w:val="00182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82042"/>
    <w:pPr>
      <w:spacing w:after="0" w:line="240" w:lineRule="auto"/>
    </w:pPr>
    <w:tblPr>
      <w:tblStyleRowBandSize w:val="1"/>
      <w:tblStyleColBandSize w:val="1"/>
      <w:tblBorders>
        <w:top w:val="single" w:sz="4" w:space="0" w:color="85B5FF" w:themeColor="text1" w:themeTint="80"/>
        <w:bottom w:val="single" w:sz="4" w:space="0" w:color="85B5F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5B5F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5B5F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5B5FF" w:themeColor="text1" w:themeTint="80"/>
          <w:right w:val="single" w:sz="4" w:space="0" w:color="85B5FF" w:themeColor="text1" w:themeTint="80"/>
        </w:tcBorders>
      </w:tcPr>
    </w:tblStylePr>
    <w:tblStylePr w:type="band2Vert">
      <w:tblPr/>
      <w:tcPr>
        <w:tcBorders>
          <w:left w:val="single" w:sz="4" w:space="0" w:color="85B5FF" w:themeColor="text1" w:themeTint="80"/>
          <w:right w:val="single" w:sz="4" w:space="0" w:color="85B5FF" w:themeColor="text1" w:themeTint="80"/>
        </w:tcBorders>
      </w:tcPr>
    </w:tblStylePr>
    <w:tblStylePr w:type="band1Horz">
      <w:tblPr/>
      <w:tcPr>
        <w:tcBorders>
          <w:top w:val="single" w:sz="4" w:space="0" w:color="85B5FF" w:themeColor="text1" w:themeTint="80"/>
          <w:bottom w:val="single" w:sz="4" w:space="0" w:color="85B5F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182042"/>
    <w:pPr>
      <w:spacing w:after="0" w:line="240" w:lineRule="auto"/>
    </w:pPr>
    <w:tblPr>
      <w:tblStyleRowBandSize w:val="1"/>
      <w:tblStyleColBandSize w:val="1"/>
      <w:tblBorders>
        <w:top w:val="single" w:sz="4" w:space="0" w:color="474747" w:themeColor="background1" w:themeShade="BF"/>
        <w:left w:val="single" w:sz="4" w:space="0" w:color="474747" w:themeColor="background1" w:themeShade="BF"/>
        <w:bottom w:val="single" w:sz="4" w:space="0" w:color="474747" w:themeColor="background1" w:themeShade="BF"/>
        <w:right w:val="single" w:sz="4" w:space="0" w:color="474747" w:themeColor="background1" w:themeShade="BF"/>
        <w:insideH w:val="single" w:sz="4" w:space="0" w:color="474747" w:themeColor="background1" w:themeShade="BF"/>
        <w:insideV w:val="single" w:sz="4" w:space="0" w:color="474747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474747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5B5B" w:themeFill="background1" w:themeFillShade="F2"/>
      </w:tcPr>
    </w:tblStylePr>
    <w:tblStylePr w:type="band1Horz">
      <w:tblPr/>
      <w:tcPr>
        <w:shd w:val="clear" w:color="auto" w:fill="5B5B5B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2042"/>
    <w:pPr>
      <w:spacing w:after="0" w:line="240" w:lineRule="auto"/>
    </w:pPr>
    <w:tblPr>
      <w:tblBorders>
        <w:top w:val="single" w:sz="4" w:space="0" w:color="474747" w:themeColor="background1" w:themeShade="BF"/>
        <w:left w:val="single" w:sz="4" w:space="0" w:color="474747" w:themeColor="background1" w:themeShade="BF"/>
        <w:bottom w:val="single" w:sz="4" w:space="0" w:color="474747" w:themeColor="background1" w:themeShade="BF"/>
        <w:right w:val="single" w:sz="4" w:space="0" w:color="474747" w:themeColor="background1" w:themeShade="BF"/>
        <w:insideH w:val="single" w:sz="4" w:space="0" w:color="474747" w:themeColor="background1" w:themeShade="BF"/>
        <w:insideV w:val="single" w:sz="4" w:space="0" w:color="474747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7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192"/>
    <w:rPr>
      <w:rFonts w:ascii="Segoe UI" w:hAnsi="Segoe UI" w:cs="Segoe UI"/>
      <w:sz w:val="18"/>
      <w:szCs w:val="18"/>
    </w:rPr>
  </w:style>
  <w:style w:type="paragraph" w:customStyle="1" w:styleId="TtuloportadaTelefnica">
    <w:name w:val="Título portada Telefónica"/>
    <w:basedOn w:val="Normal"/>
    <w:link w:val="TtuloportadaTelefnicaCar"/>
    <w:uiPriority w:val="9"/>
    <w:qFormat/>
    <w:rsid w:val="005654AA"/>
    <w:pPr>
      <w:jc w:val="center"/>
    </w:pPr>
    <w:rPr>
      <w:rFonts w:ascii="Arial" w:hAnsi="Arial" w:cs="Arial"/>
      <w:color w:val="0C6DFF" w:themeColor="text1"/>
      <w:sz w:val="56"/>
      <w:szCs w:val="60"/>
    </w:rPr>
  </w:style>
  <w:style w:type="character" w:customStyle="1" w:styleId="TtuloportadaTelefnicaCar">
    <w:name w:val="Título portada Telefónica Car"/>
    <w:basedOn w:val="DefaultParagraphFont"/>
    <w:link w:val="TtuloportadaTelefnica"/>
    <w:uiPriority w:val="9"/>
    <w:rsid w:val="00C556BC"/>
    <w:rPr>
      <w:rFonts w:ascii="Arial" w:hAnsi="Arial" w:cs="Arial"/>
      <w:color w:val="0C6DFF" w:themeColor="text1"/>
      <w:sz w:val="56"/>
      <w:szCs w:val="60"/>
    </w:rPr>
  </w:style>
  <w:style w:type="paragraph" w:customStyle="1" w:styleId="SubtituloportadaTelefnica">
    <w:name w:val="Subtitulo portada Telefónica"/>
    <w:basedOn w:val="Normal"/>
    <w:link w:val="SubtituloportadaTelefnicaCar"/>
    <w:uiPriority w:val="5"/>
    <w:qFormat/>
    <w:rsid w:val="00632322"/>
    <w:pPr>
      <w:spacing w:line="240" w:lineRule="auto"/>
      <w:jc w:val="center"/>
    </w:pPr>
    <w:rPr>
      <w:rFonts w:ascii="Arial" w:hAnsi="Arial" w:cs="Arial"/>
      <w:color w:val="606060" w:themeColor="background1"/>
      <w:sz w:val="28"/>
      <w:szCs w:val="24"/>
    </w:rPr>
  </w:style>
  <w:style w:type="paragraph" w:customStyle="1" w:styleId="NombreyfechaportadaTelefnica">
    <w:name w:val="Nombre y fecha portada Telefónica"/>
    <w:basedOn w:val="Normal"/>
    <w:link w:val="NombreyfechaportadaTelefnicaCar"/>
    <w:uiPriority w:val="5"/>
    <w:qFormat/>
    <w:rsid w:val="00922041"/>
    <w:pPr>
      <w:spacing w:line="192" w:lineRule="auto"/>
      <w:jc w:val="center"/>
    </w:pPr>
    <w:rPr>
      <w:rFonts w:ascii="Arial" w:hAnsi="Arial" w:cs="Arial"/>
      <w:color w:val="606060" w:themeColor="background1"/>
      <w:szCs w:val="18"/>
      <w:lang w:val="en-US"/>
    </w:rPr>
  </w:style>
  <w:style w:type="character" w:customStyle="1" w:styleId="SubtituloportadaTelefnicaCar">
    <w:name w:val="Subtitulo portada Telefónica Car"/>
    <w:basedOn w:val="DefaultParagraphFont"/>
    <w:link w:val="SubtituloportadaTelefnica"/>
    <w:uiPriority w:val="5"/>
    <w:rsid w:val="00C556BC"/>
    <w:rPr>
      <w:rFonts w:ascii="Arial" w:hAnsi="Arial" w:cs="Arial"/>
      <w:color w:val="606060" w:themeColor="background1"/>
      <w:sz w:val="28"/>
      <w:szCs w:val="24"/>
    </w:rPr>
  </w:style>
  <w:style w:type="paragraph" w:customStyle="1" w:styleId="TtulobarralateralTelefnica">
    <w:name w:val="Título barra lateral Telefónica"/>
    <w:basedOn w:val="Normal"/>
    <w:link w:val="TtulobarralateralTelefnicaCar"/>
    <w:uiPriority w:val="9"/>
    <w:qFormat/>
    <w:rsid w:val="00D34D1F"/>
    <w:pPr>
      <w:spacing w:line="240" w:lineRule="auto"/>
    </w:pPr>
    <w:rPr>
      <w:rFonts w:ascii="Arial" w:hAnsi="Arial" w:cs="Arial"/>
      <w:color w:val="0C6DFF" w:themeColor="text1"/>
      <w:sz w:val="28"/>
      <w:szCs w:val="40"/>
    </w:rPr>
  </w:style>
  <w:style w:type="character" w:customStyle="1" w:styleId="NombreyfechaportadaTelefnicaCar">
    <w:name w:val="Nombre y fecha portada Telefónica Car"/>
    <w:basedOn w:val="DefaultParagraphFont"/>
    <w:link w:val="NombreyfechaportadaTelefnica"/>
    <w:uiPriority w:val="5"/>
    <w:rsid w:val="00922041"/>
    <w:rPr>
      <w:rFonts w:ascii="Arial" w:hAnsi="Arial" w:cs="Arial"/>
      <w:color w:val="606060" w:themeColor="background1"/>
      <w:szCs w:val="18"/>
      <w:lang w:val="en-US"/>
    </w:rPr>
  </w:style>
  <w:style w:type="character" w:customStyle="1" w:styleId="TtulobarralateralTelefnicaCar">
    <w:name w:val="Título barra lateral Telefónica Car"/>
    <w:basedOn w:val="DefaultParagraphFont"/>
    <w:link w:val="TtulobarralateralTelefnica"/>
    <w:uiPriority w:val="9"/>
    <w:rsid w:val="00C556BC"/>
    <w:rPr>
      <w:rFonts w:ascii="Arial" w:hAnsi="Arial" w:cs="Arial"/>
      <w:color w:val="0C6DFF" w:themeColor="text1"/>
      <w:sz w:val="28"/>
      <w:szCs w:val="40"/>
    </w:rPr>
  </w:style>
  <w:style w:type="paragraph" w:customStyle="1" w:styleId="TtulopginaTelefnica">
    <w:name w:val="Título página Telefónica"/>
    <w:basedOn w:val="Heading1"/>
    <w:next w:val="Normal"/>
    <w:link w:val="TtulopginaTelefnicaCar"/>
    <w:uiPriority w:val="9"/>
    <w:qFormat/>
    <w:rsid w:val="00D73D12"/>
    <w:pPr>
      <w:numPr>
        <w:numId w:val="5"/>
      </w:numPr>
      <w:spacing w:line="240" w:lineRule="auto"/>
    </w:pPr>
    <w:rPr>
      <w:rFonts w:ascii="Arial" w:hAnsi="Arial" w:cs="Arial"/>
      <w:color w:val="0C6DFF" w:themeColor="text1"/>
      <w:szCs w:val="56"/>
    </w:rPr>
  </w:style>
  <w:style w:type="paragraph" w:customStyle="1" w:styleId="SubttulopginaTelefnica">
    <w:name w:val="Subtítulo página Telefónica"/>
    <w:basedOn w:val="Heading2"/>
    <w:next w:val="Normal"/>
    <w:link w:val="SubttulopginaTelefnicaCar"/>
    <w:uiPriority w:val="5"/>
    <w:qFormat/>
    <w:rsid w:val="00542851"/>
    <w:pPr>
      <w:numPr>
        <w:numId w:val="12"/>
      </w:numPr>
      <w:spacing w:before="240" w:line="240" w:lineRule="auto"/>
      <w:ind w:left="856" w:hanging="431"/>
    </w:pPr>
    <w:rPr>
      <w:rFonts w:ascii="Arial" w:hAnsi="Arial" w:cs="Arial"/>
      <w:b w:val="0"/>
      <w:bCs/>
    </w:rPr>
  </w:style>
  <w:style w:type="character" w:customStyle="1" w:styleId="TtulopginaTelefnicaCar">
    <w:name w:val="Título página Telefónica Car"/>
    <w:basedOn w:val="DefaultParagraphFont"/>
    <w:link w:val="TtulopginaTelefnica"/>
    <w:uiPriority w:val="9"/>
    <w:rsid w:val="00C556BC"/>
    <w:rPr>
      <w:rFonts w:ascii="Arial" w:eastAsiaTheme="majorEastAsia" w:hAnsi="Arial" w:cs="Arial"/>
      <w:color w:val="0C6DFF" w:themeColor="text1"/>
      <w:sz w:val="36"/>
      <w:szCs w:val="56"/>
    </w:rPr>
  </w:style>
  <w:style w:type="paragraph" w:customStyle="1" w:styleId="PrrafoTelefnica">
    <w:name w:val="Párrafo Telefónica"/>
    <w:basedOn w:val="Normal"/>
    <w:next w:val="Normal"/>
    <w:link w:val="PrrafoTelefnicaCar"/>
    <w:uiPriority w:val="5"/>
    <w:qFormat/>
    <w:rsid w:val="0048408C"/>
    <w:pPr>
      <w:spacing w:before="120" w:after="240" w:line="288" w:lineRule="auto"/>
    </w:pPr>
    <w:rPr>
      <w:rFonts w:ascii="Arial" w:hAnsi="Arial" w:cs="Arial"/>
      <w:color w:val="606060" w:themeColor="background1"/>
      <w:szCs w:val="24"/>
      <w:lang w:val="es-ES_tradnl"/>
    </w:rPr>
  </w:style>
  <w:style w:type="character" w:customStyle="1" w:styleId="SubttulopginaTelefnicaCar">
    <w:name w:val="Subtítulo página Telefónica Car"/>
    <w:basedOn w:val="DefaultParagraphFont"/>
    <w:link w:val="SubttulopginaTelefnica"/>
    <w:uiPriority w:val="5"/>
    <w:rsid w:val="00C556BC"/>
    <w:rPr>
      <w:rFonts w:ascii="Arial" w:eastAsiaTheme="majorEastAsia" w:hAnsi="Arial" w:cs="Arial"/>
      <w:b/>
      <w:bCs/>
      <w:color w:val="606060"/>
      <w:sz w:val="24"/>
      <w:szCs w:val="26"/>
    </w:rPr>
  </w:style>
  <w:style w:type="paragraph" w:customStyle="1" w:styleId="TelefnicaTamao9">
    <w:name w:val="Telefónica Tamaño 9"/>
    <w:basedOn w:val="Header"/>
    <w:link w:val="TelefnicaTamao9Car"/>
    <w:uiPriority w:val="9"/>
    <w:rsid w:val="00952BF2"/>
    <w:pPr>
      <w:jc w:val="center"/>
    </w:pPr>
    <w:rPr>
      <w:rFonts w:ascii="Arial" w:eastAsia="Arial" w:hAnsi="Arial" w:cs="Arial"/>
      <w:color w:val="0C6DFF" w:themeColor="text1"/>
      <w:kern w:val="24"/>
      <w:sz w:val="18"/>
      <w:lang w:val="es-ES_tradnl"/>
    </w:rPr>
  </w:style>
  <w:style w:type="character" w:customStyle="1" w:styleId="PrrafoTelefnicaCar">
    <w:name w:val="Párrafo Telefónica Car"/>
    <w:basedOn w:val="DefaultParagraphFont"/>
    <w:link w:val="PrrafoTelefnica"/>
    <w:uiPriority w:val="5"/>
    <w:rsid w:val="0048408C"/>
    <w:rPr>
      <w:rFonts w:ascii="Arial" w:hAnsi="Arial" w:cs="Arial"/>
      <w:color w:val="606060" w:themeColor="background1"/>
      <w:szCs w:val="24"/>
      <w:lang w:val="es-ES_tradnl"/>
    </w:rPr>
  </w:style>
  <w:style w:type="paragraph" w:customStyle="1" w:styleId="Telefnicatamao10">
    <w:name w:val="Telefónica tamaño 10"/>
    <w:basedOn w:val="Normal"/>
    <w:link w:val="Telefnicatamao10Car"/>
    <w:uiPriority w:val="9"/>
    <w:rsid w:val="005664C8"/>
    <w:pPr>
      <w:spacing w:line="240" w:lineRule="auto"/>
    </w:pPr>
    <w:rPr>
      <w:rFonts w:ascii="Arial" w:hAnsi="Arial" w:cs="Arial"/>
      <w:color w:val="606060" w:themeColor="background1"/>
      <w:szCs w:val="24"/>
    </w:rPr>
  </w:style>
  <w:style w:type="character" w:customStyle="1" w:styleId="TelefnicaTamao9Car">
    <w:name w:val="Telefónica Tamaño 9 Car"/>
    <w:basedOn w:val="HeaderChar"/>
    <w:link w:val="TelefnicaTamao9"/>
    <w:uiPriority w:val="9"/>
    <w:rsid w:val="00C556BC"/>
    <w:rPr>
      <w:rFonts w:ascii="Arial" w:eastAsia="Arial" w:hAnsi="Arial" w:cs="Arial"/>
      <w:color w:val="0C6DFF" w:themeColor="text1"/>
      <w:kern w:val="24"/>
      <w:sz w:val="18"/>
      <w:lang w:val="es-ES_tradnl"/>
    </w:rPr>
  </w:style>
  <w:style w:type="character" w:customStyle="1" w:styleId="Telefnicatamao10Car">
    <w:name w:val="Telefónica tamaño 10 Car"/>
    <w:basedOn w:val="DefaultParagraphFont"/>
    <w:link w:val="Telefnicatamao10"/>
    <w:uiPriority w:val="9"/>
    <w:rsid w:val="00C556BC"/>
    <w:rPr>
      <w:rFonts w:ascii="Arial" w:hAnsi="Arial" w:cs="Arial"/>
      <w:color w:val="606060" w:themeColor="background1"/>
      <w:szCs w:val="24"/>
    </w:rPr>
  </w:style>
  <w:style w:type="paragraph" w:customStyle="1" w:styleId="DestacadoTelefnica">
    <w:name w:val="Destacado Telefónica"/>
    <w:basedOn w:val="PrrafoTelefnica"/>
    <w:link w:val="DestacadoTelefnicaCar"/>
    <w:uiPriority w:val="6"/>
    <w:qFormat/>
    <w:rsid w:val="006E642E"/>
    <w:rPr>
      <w:color w:val="606060"/>
      <w:sz w:val="44"/>
      <w:szCs w:val="48"/>
    </w:rPr>
  </w:style>
  <w:style w:type="paragraph" w:customStyle="1" w:styleId="TabladestacadoscolumnasTelefnica">
    <w:name w:val="Tabla destacados columnas Telefónica"/>
    <w:basedOn w:val="Normal"/>
    <w:link w:val="TabladestacadoscolumnasTelefnicaCar"/>
    <w:uiPriority w:val="5"/>
    <w:qFormat/>
    <w:rsid w:val="005664C8"/>
    <w:pPr>
      <w:framePr w:hSpace="141" w:wrap="around" w:vAnchor="page" w:hAnchor="margin" w:xAlign="center" w:y="5180"/>
      <w:spacing w:after="0" w:line="240" w:lineRule="auto"/>
      <w:jc w:val="center"/>
    </w:pPr>
    <w:rPr>
      <w:rFonts w:ascii="Arial" w:hAnsi="Arial" w:cs="Arial"/>
      <w:b/>
      <w:bCs/>
      <w:color w:val="0C6DFF" w:themeColor="text1"/>
      <w:szCs w:val="24"/>
    </w:rPr>
  </w:style>
  <w:style w:type="character" w:customStyle="1" w:styleId="DestacadoTelefnicaCar">
    <w:name w:val="Destacado Telefónica Car"/>
    <w:basedOn w:val="PrrafoTelefnicaCar"/>
    <w:link w:val="DestacadoTelefnica"/>
    <w:uiPriority w:val="6"/>
    <w:rsid w:val="00C556BC"/>
    <w:rPr>
      <w:rFonts w:ascii="Arial" w:hAnsi="Arial" w:cs="Arial"/>
      <w:color w:val="606060"/>
      <w:sz w:val="44"/>
      <w:szCs w:val="48"/>
      <w:lang w:val="es-ES_tradnl"/>
    </w:rPr>
  </w:style>
  <w:style w:type="paragraph" w:customStyle="1" w:styleId="TabladestacadofilasTelefnica">
    <w:name w:val="Tabla destacado filas Telefónica"/>
    <w:basedOn w:val="Normal"/>
    <w:link w:val="TabladestacadofilasTelefnicaCar"/>
    <w:uiPriority w:val="5"/>
    <w:qFormat/>
    <w:rsid w:val="005664C8"/>
    <w:pPr>
      <w:framePr w:hSpace="141" w:wrap="around" w:vAnchor="page" w:hAnchor="margin" w:xAlign="center" w:y="5180"/>
      <w:spacing w:after="0" w:line="240" w:lineRule="auto"/>
    </w:pPr>
    <w:rPr>
      <w:rFonts w:ascii="Arial" w:hAnsi="Arial" w:cs="Arial"/>
      <w:b/>
      <w:bCs/>
      <w:color w:val="0C6DFF" w:themeColor="text1"/>
      <w:szCs w:val="24"/>
    </w:rPr>
  </w:style>
  <w:style w:type="character" w:customStyle="1" w:styleId="TabladestacadoscolumnasTelefnicaCar">
    <w:name w:val="Tabla destacados columnas Telefónica Car"/>
    <w:basedOn w:val="DefaultParagraphFont"/>
    <w:link w:val="TabladestacadoscolumnasTelefnica"/>
    <w:uiPriority w:val="5"/>
    <w:rsid w:val="00C556BC"/>
    <w:rPr>
      <w:rFonts w:ascii="Arial" w:hAnsi="Arial" w:cs="Arial"/>
      <w:b/>
      <w:bCs/>
      <w:color w:val="0C6DFF" w:themeColor="text1"/>
      <w:szCs w:val="24"/>
    </w:rPr>
  </w:style>
  <w:style w:type="paragraph" w:customStyle="1" w:styleId="TablacontenidoTelefnica">
    <w:name w:val="Tabla contenido Telefónica"/>
    <w:basedOn w:val="NombreyfechaportadaTelefnica"/>
    <w:link w:val="TablacontenidoTelefnicaCar"/>
    <w:uiPriority w:val="5"/>
    <w:qFormat/>
    <w:rsid w:val="002B3FDF"/>
    <w:pPr>
      <w:framePr w:hSpace="141" w:wrap="around" w:vAnchor="page" w:hAnchor="margin" w:xAlign="center" w:y="5180"/>
      <w:spacing w:after="0"/>
    </w:pPr>
    <w:rPr>
      <w:color w:val="606060"/>
    </w:rPr>
  </w:style>
  <w:style w:type="character" w:customStyle="1" w:styleId="TabladestacadofilasTelefnicaCar">
    <w:name w:val="Tabla destacado filas Telefónica Car"/>
    <w:basedOn w:val="DefaultParagraphFont"/>
    <w:link w:val="TabladestacadofilasTelefnica"/>
    <w:uiPriority w:val="5"/>
    <w:rsid w:val="00C556BC"/>
    <w:rPr>
      <w:rFonts w:ascii="Arial" w:hAnsi="Arial" w:cs="Arial"/>
      <w:b/>
      <w:bCs/>
      <w:color w:val="0C6DFF" w:themeColor="text1"/>
      <w:szCs w:val="24"/>
    </w:rPr>
  </w:style>
  <w:style w:type="character" w:customStyle="1" w:styleId="TablacontenidoTelefnicaCar">
    <w:name w:val="Tabla contenido Telefónica Car"/>
    <w:basedOn w:val="NombreyfechaportadaTelefnicaCar"/>
    <w:link w:val="TablacontenidoTelefnica"/>
    <w:uiPriority w:val="5"/>
    <w:rsid w:val="00C556BC"/>
    <w:rPr>
      <w:rFonts w:ascii="Arial" w:hAnsi="Arial" w:cs="Arial"/>
      <w:color w:val="606060"/>
      <w:szCs w:val="18"/>
      <w:lang w:val="en-US"/>
    </w:rPr>
  </w:style>
  <w:style w:type="numbering" w:customStyle="1" w:styleId="Estilo1">
    <w:name w:val="Estilo1"/>
    <w:uiPriority w:val="99"/>
    <w:rsid w:val="00980D9D"/>
    <w:pPr>
      <w:numPr>
        <w:numId w:val="8"/>
      </w:numPr>
    </w:pPr>
  </w:style>
  <w:style w:type="numbering" w:customStyle="1" w:styleId="Estilo2">
    <w:name w:val="Estilo2"/>
    <w:uiPriority w:val="99"/>
    <w:rsid w:val="00980D9D"/>
    <w:pPr>
      <w:numPr>
        <w:numId w:val="11"/>
      </w:numPr>
    </w:pPr>
  </w:style>
  <w:style w:type="numbering" w:customStyle="1" w:styleId="Estilo3">
    <w:name w:val="Estilo3"/>
    <w:uiPriority w:val="99"/>
    <w:rsid w:val="004426D6"/>
    <w:pPr>
      <w:numPr>
        <w:numId w:val="13"/>
      </w:numPr>
    </w:pPr>
  </w:style>
  <w:style w:type="character" w:customStyle="1" w:styleId="Heading1Char">
    <w:name w:val="Heading 1 Char"/>
    <w:basedOn w:val="DefaultParagraphFont"/>
    <w:link w:val="Heading1"/>
    <w:rsid w:val="008C6592"/>
    <w:rPr>
      <w:rFonts w:asciiTheme="majorHAnsi" w:eastAsiaTheme="majorEastAsia" w:hAnsiTheme="majorHAnsi" w:cstheme="majorBidi"/>
      <w:color w:val="0C6DFF"/>
      <w:sz w:val="36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0454F"/>
    <w:pPr>
      <w:tabs>
        <w:tab w:val="left" w:pos="454"/>
        <w:tab w:val="right" w:leader="dot" w:pos="8494"/>
      </w:tabs>
      <w:spacing w:before="240" w:after="120"/>
    </w:pPr>
    <w:rPr>
      <w:rFonts w:cstheme="minorHAnsi"/>
      <w:b/>
      <w:bCs/>
      <w:color w:val="0C6DFF" w:themeColor="text1"/>
      <w:szCs w:val="20"/>
    </w:rPr>
  </w:style>
  <w:style w:type="paragraph" w:styleId="TOCHeading">
    <w:name w:val="TOC Heading"/>
    <w:aliases w:val="Título índice"/>
    <w:basedOn w:val="Heading1"/>
    <w:next w:val="Normal"/>
    <w:uiPriority w:val="39"/>
    <w:unhideWhenUsed/>
    <w:qFormat/>
    <w:rsid w:val="005664C8"/>
    <w:pPr>
      <w:outlineLvl w:val="9"/>
    </w:pPr>
    <w:rPr>
      <w:color w:val="0C6DFF" w:themeColor="text1"/>
      <w:lang w:eastAsia="es-E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82C98"/>
    <w:pPr>
      <w:spacing w:after="0" w:line="240" w:lineRule="auto"/>
      <w:ind w:left="220" w:hanging="22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42851"/>
    <w:pPr>
      <w:spacing w:before="120" w:after="0"/>
      <w:ind w:left="454"/>
    </w:pPr>
    <w:rPr>
      <w:rFonts w:cstheme="minorHAnsi"/>
      <w:iCs/>
      <w:color w:val="606060" w:themeColor="background1"/>
      <w:szCs w:val="20"/>
    </w:rPr>
  </w:style>
  <w:style w:type="character" w:styleId="Hyperlink">
    <w:name w:val="Hyperlink"/>
    <w:basedOn w:val="DefaultParagraphFont"/>
    <w:uiPriority w:val="99"/>
    <w:unhideWhenUsed/>
    <w:rsid w:val="00F048C4"/>
    <w:rPr>
      <w:color w:val="59C2C9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27720"/>
    <w:pPr>
      <w:suppressAutoHyphens/>
      <w:spacing w:after="0"/>
      <w:ind w:left="907" w:firstLine="1134"/>
    </w:pPr>
    <w:rPr>
      <w:rFonts w:cstheme="minorHAnsi"/>
      <w:color w:val="606060" w:themeColor="background1"/>
      <w:szCs w:val="20"/>
    </w:rPr>
  </w:style>
  <w:style w:type="character" w:customStyle="1" w:styleId="Heading2Char">
    <w:name w:val="Heading 2 Char"/>
    <w:basedOn w:val="DefaultParagraphFont"/>
    <w:link w:val="Heading2"/>
    <w:uiPriority w:val="1"/>
    <w:rsid w:val="008C6592"/>
    <w:rPr>
      <w:rFonts w:asciiTheme="majorHAnsi" w:eastAsiaTheme="majorEastAsia" w:hAnsiTheme="majorHAnsi" w:cstheme="majorBidi"/>
      <w:b/>
      <w:color w:val="606060"/>
      <w:sz w:val="24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034D7E"/>
    <w:pPr>
      <w:spacing w:after="0"/>
      <w:ind w:left="1111"/>
    </w:pPr>
    <w:rPr>
      <w:rFonts w:cstheme="minorHAnsi"/>
      <w:color w:val="606060" w:themeColor="background1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661A7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661A7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661A7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661A7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661A7"/>
    <w:pPr>
      <w:spacing w:after="0"/>
      <w:ind w:left="1760"/>
    </w:pPr>
    <w:rPr>
      <w:rFonts w:cstheme="minorHAnsi"/>
      <w:sz w:val="20"/>
      <w:szCs w:val="20"/>
    </w:rPr>
  </w:style>
  <w:style w:type="paragraph" w:customStyle="1" w:styleId="Cabecera">
    <w:name w:val="Cabecera"/>
    <w:basedOn w:val="NombreyfechaportadaTelefnica"/>
    <w:link w:val="CabeceraCar"/>
    <w:autoRedefine/>
    <w:uiPriority w:val="5"/>
    <w:qFormat/>
    <w:rsid w:val="0038087E"/>
    <w:pPr>
      <w:spacing w:before="120"/>
      <w:jc w:val="left"/>
    </w:pPr>
    <w:rPr>
      <w:color w:val="9F9F9F" w:themeColor="background1" w:themeTint="99"/>
      <w:sz w:val="18"/>
    </w:rPr>
  </w:style>
  <w:style w:type="character" w:customStyle="1" w:styleId="CabeceraCar">
    <w:name w:val="Cabecera Car"/>
    <w:basedOn w:val="NombreyfechaportadaTelefnicaCar"/>
    <w:link w:val="Cabecera"/>
    <w:uiPriority w:val="5"/>
    <w:rsid w:val="00C556BC"/>
    <w:rPr>
      <w:rFonts w:ascii="Arial" w:hAnsi="Arial" w:cs="Arial"/>
      <w:color w:val="9F9F9F" w:themeColor="background1" w:themeTint="99"/>
      <w:sz w:val="18"/>
      <w:szCs w:val="18"/>
      <w:lang w:val="en-US"/>
    </w:rPr>
  </w:style>
  <w:style w:type="paragraph" w:customStyle="1" w:styleId="SalidadeConsola">
    <w:name w:val="Salida de Consola"/>
    <w:basedOn w:val="Normal"/>
    <w:next w:val="PrrafoTelefnica"/>
    <w:link w:val="SalidadeConsolaCar"/>
    <w:autoRedefine/>
    <w:uiPriority w:val="3"/>
    <w:qFormat/>
    <w:rsid w:val="00775BAD"/>
    <w:pPr>
      <w:spacing w:after="0" w:line="240" w:lineRule="auto"/>
    </w:pPr>
    <w:rPr>
      <w:rFonts w:ascii="Consolas" w:hAnsi="Consolas" w:cs="Arial"/>
      <w:color w:val="9D83A3" w:themeColor="accent3"/>
      <w:spacing w:val="-20"/>
      <w:szCs w:val="24"/>
    </w:rPr>
  </w:style>
  <w:style w:type="paragraph" w:customStyle="1" w:styleId="Resaltadomonoespaciado">
    <w:name w:val="Resaltado monoespaciado"/>
    <w:basedOn w:val="SalidadeConsola"/>
    <w:link w:val="ResaltadomonoespaciadoCar"/>
    <w:autoRedefine/>
    <w:uiPriority w:val="4"/>
    <w:qFormat/>
    <w:rsid w:val="00941530"/>
    <w:rPr>
      <w:color w:val="007635"/>
    </w:rPr>
  </w:style>
  <w:style w:type="character" w:customStyle="1" w:styleId="SalidadeConsolaCar">
    <w:name w:val="Salida de Consola Car"/>
    <w:basedOn w:val="PrrafoTelefnicaCar"/>
    <w:link w:val="SalidadeConsola"/>
    <w:uiPriority w:val="3"/>
    <w:rsid w:val="00775BAD"/>
    <w:rPr>
      <w:rFonts w:ascii="Consolas" w:hAnsi="Consolas" w:cs="Arial"/>
      <w:color w:val="9D83A3" w:themeColor="accent3"/>
      <w:spacing w:val="-20"/>
      <w:szCs w:val="24"/>
      <w:lang w:val="es-ES_tradnl"/>
    </w:rPr>
  </w:style>
  <w:style w:type="paragraph" w:customStyle="1" w:styleId="IndicePiepgina">
    <w:name w:val="Indice Pie página"/>
    <w:basedOn w:val="Footer"/>
    <w:link w:val="IndicePiepginaCar"/>
    <w:autoRedefine/>
    <w:uiPriority w:val="5"/>
    <w:qFormat/>
    <w:rsid w:val="00283CEB"/>
    <w:pPr>
      <w:jc w:val="right"/>
    </w:pPr>
    <w:rPr>
      <w:color w:val="9F9F9F" w:themeColor="background1" w:themeTint="99"/>
      <w:sz w:val="20"/>
    </w:rPr>
  </w:style>
  <w:style w:type="character" w:customStyle="1" w:styleId="ResaltadomonoespaciadoCar">
    <w:name w:val="Resaltado monoespaciado Car"/>
    <w:basedOn w:val="SalidadeConsolaCar"/>
    <w:link w:val="Resaltadomonoespaciado"/>
    <w:uiPriority w:val="4"/>
    <w:rsid w:val="00941530"/>
    <w:rPr>
      <w:rFonts w:ascii="Consolas" w:hAnsi="Consolas" w:cs="Arial"/>
      <w:color w:val="007635"/>
      <w:spacing w:val="-20"/>
      <w:szCs w:val="24"/>
      <w:lang w:val="es-ES_tradnl"/>
    </w:rPr>
  </w:style>
  <w:style w:type="paragraph" w:customStyle="1" w:styleId="EstiloCabecera">
    <w:name w:val="Estilo Cabecera"/>
    <w:basedOn w:val="Header"/>
    <w:link w:val="EstiloCabeceraCar"/>
    <w:autoRedefine/>
    <w:uiPriority w:val="5"/>
    <w:qFormat/>
    <w:rsid w:val="006772F1"/>
    <w:pPr>
      <w:jc w:val="center"/>
    </w:pPr>
    <w:rPr>
      <w:rFonts w:ascii="Arial" w:hAnsi="Arial" w:cs="Arial"/>
      <w:color w:val="808080" w:themeColor="background2" w:themeShade="80"/>
      <w:sz w:val="20"/>
      <w:szCs w:val="20"/>
    </w:rPr>
  </w:style>
  <w:style w:type="character" w:customStyle="1" w:styleId="IndicePiepginaCar">
    <w:name w:val="Indice Pie página Car"/>
    <w:basedOn w:val="FooterChar"/>
    <w:link w:val="IndicePiepgina"/>
    <w:uiPriority w:val="5"/>
    <w:rsid w:val="00283CEB"/>
    <w:rPr>
      <w:color w:val="9F9F9F" w:themeColor="background1" w:themeTint="99"/>
      <w:sz w:val="20"/>
    </w:rPr>
  </w:style>
  <w:style w:type="character" w:customStyle="1" w:styleId="EstiloCabeceraCar">
    <w:name w:val="Estilo Cabecera Car"/>
    <w:basedOn w:val="HeaderChar"/>
    <w:link w:val="EstiloCabecera"/>
    <w:uiPriority w:val="5"/>
    <w:rsid w:val="006772F1"/>
    <w:rPr>
      <w:rFonts w:ascii="Arial" w:hAnsi="Arial" w:cs="Arial"/>
      <w:color w:val="808080" w:themeColor="background2" w:themeShade="80"/>
      <w:sz w:val="20"/>
      <w:szCs w:val="20"/>
    </w:rPr>
  </w:style>
  <w:style w:type="paragraph" w:customStyle="1" w:styleId="CabeceraDatos">
    <w:name w:val="Cabecera Datos"/>
    <w:basedOn w:val="Normal"/>
    <w:link w:val="CabeceraDatosCar"/>
    <w:autoRedefine/>
    <w:uiPriority w:val="5"/>
    <w:qFormat/>
    <w:rsid w:val="0078456D"/>
    <w:pPr>
      <w:spacing w:line="240" w:lineRule="auto"/>
    </w:pPr>
    <w:rPr>
      <w:i/>
      <w:iCs/>
      <w:color w:val="808080" w:themeColor="background2" w:themeShade="80"/>
      <w:sz w:val="18"/>
    </w:rPr>
  </w:style>
  <w:style w:type="character" w:customStyle="1" w:styleId="URL">
    <w:name w:val="URL"/>
    <w:basedOn w:val="DefaultParagraphFont"/>
    <w:uiPriority w:val="1"/>
    <w:qFormat/>
    <w:rsid w:val="00F50800"/>
    <w:rPr>
      <w:rFonts w:asciiTheme="minorHAnsi" w:hAnsiTheme="minorHAnsi" w:cs="Arial"/>
      <w:noProof/>
      <w:color w:val="005DE6"/>
      <w:kern w:val="24"/>
      <w:sz w:val="24"/>
      <w:lang w:val="en-US"/>
    </w:rPr>
  </w:style>
  <w:style w:type="character" w:customStyle="1" w:styleId="CabeceraDatosCar">
    <w:name w:val="Cabecera Datos Car"/>
    <w:basedOn w:val="DefaultParagraphFont"/>
    <w:link w:val="CabeceraDatos"/>
    <w:uiPriority w:val="5"/>
    <w:rsid w:val="0078456D"/>
    <w:rPr>
      <w:i/>
      <w:iCs/>
      <w:color w:val="808080" w:themeColor="background2" w:themeShade="80"/>
      <w:sz w:val="18"/>
    </w:rPr>
  </w:style>
  <w:style w:type="table" w:customStyle="1" w:styleId="EstiloTabla">
    <w:name w:val="Estilo Tabla"/>
    <w:basedOn w:val="TableNormal"/>
    <w:uiPriority w:val="99"/>
    <w:rsid w:val="00873D9A"/>
    <w:pPr>
      <w:spacing w:after="0" w:line="240" w:lineRule="auto"/>
    </w:pPr>
    <w:tblPr/>
  </w:style>
  <w:style w:type="table" w:customStyle="1" w:styleId="TablaTelefonica">
    <w:name w:val="TablaTelefonica"/>
    <w:basedOn w:val="TableNormal"/>
    <w:uiPriority w:val="99"/>
    <w:rsid w:val="002C550D"/>
    <w:pPr>
      <w:spacing w:after="0" w:line="360" w:lineRule="auto"/>
      <w:jc w:val="center"/>
    </w:pPr>
    <w:rPr>
      <w:rFonts w:ascii="Arial" w:hAnsi="Arial"/>
    </w:rPr>
    <w:tblPr>
      <w:tblBorders>
        <w:top w:val="single" w:sz="2" w:space="0" w:color="D9D9D9" w:themeColor="background2" w:themeShade="D9"/>
        <w:left w:val="single" w:sz="2" w:space="0" w:color="D9D9D9" w:themeColor="background2" w:themeShade="D9"/>
        <w:bottom w:val="single" w:sz="2" w:space="0" w:color="D9D9D9" w:themeColor="background2" w:themeShade="D9"/>
        <w:right w:val="single" w:sz="2" w:space="0" w:color="D9D9D9" w:themeColor="background2" w:themeShade="D9"/>
        <w:insideH w:val="single" w:sz="2" w:space="0" w:color="D9D9D9" w:themeColor="background2" w:themeShade="D9"/>
        <w:insideV w:val="single" w:sz="2" w:space="0" w:color="D9D9D9" w:themeColor="background2" w:themeShade="D9"/>
      </w:tblBorders>
    </w:tblPr>
    <w:tcPr>
      <w:vAlign w:val="center"/>
    </w:tcPr>
    <w:tblStylePr w:type="firstRow">
      <w:pPr>
        <w:wordWrap/>
        <w:jc w:val="center"/>
      </w:pPr>
      <w:rPr>
        <w:rFonts w:ascii="Arial" w:hAnsi="Arial"/>
        <w:b/>
        <w:i w:val="0"/>
        <w:color w:val="0C6DFF"/>
        <w:sz w:val="22"/>
      </w:rPr>
      <w:tblPr/>
      <w:tcPr>
        <w:tcBorders>
          <w:top w:val="single" w:sz="2" w:space="0" w:color="BFBFBF" w:themeColor="background2" w:themeShade="BF"/>
          <w:left w:val="single" w:sz="2" w:space="0" w:color="BFBFBF" w:themeColor="background2" w:themeShade="BF"/>
          <w:bottom w:val="single" w:sz="2" w:space="0" w:color="BFBFBF" w:themeColor="background2" w:themeShade="BF"/>
          <w:right w:val="single" w:sz="2" w:space="0" w:color="BFBFBF" w:themeColor="background2" w:themeShade="BF"/>
          <w:insideH w:val="single" w:sz="2" w:space="0" w:color="BFBFBF" w:themeColor="background2" w:themeShade="BF"/>
          <w:insideV w:val="single" w:sz="2" w:space="0" w:color="BFBFBF" w:themeColor="background2" w:themeShade="BF"/>
          <w:tl2br w:val="nil"/>
          <w:tr2bl w:val="nil"/>
        </w:tcBorders>
      </w:tcPr>
    </w:tblStylePr>
    <w:tblStylePr w:type="lastRow">
      <w:rPr>
        <w:rFonts w:ascii="Arial" w:hAnsi="Arial"/>
        <w:b/>
        <w:sz w:val="22"/>
      </w:rPr>
    </w:tblStylePr>
    <w:tblStylePr w:type="firstCol">
      <w:pPr>
        <w:jc w:val="left"/>
      </w:pPr>
      <w:rPr>
        <w:rFonts w:ascii="Arial" w:hAnsi="Arial"/>
        <w:b/>
        <w:i w:val="0"/>
        <w:color w:val="0C6DFF" w:themeColor="text1"/>
        <w:sz w:val="22"/>
      </w:rPr>
    </w:tblStylePr>
  </w:style>
  <w:style w:type="table" w:styleId="GridTable1Light">
    <w:name w:val="Grid Table 1 Light"/>
    <w:basedOn w:val="TableNormal"/>
    <w:uiPriority w:val="46"/>
    <w:rsid w:val="00E75CD6"/>
    <w:pPr>
      <w:spacing w:after="0" w:line="240" w:lineRule="auto"/>
    </w:pPr>
    <w:tblPr>
      <w:tblStyleRowBandSize w:val="1"/>
      <w:tblStyleColBandSize w:val="1"/>
      <w:tblBorders>
        <w:top w:val="single" w:sz="4" w:space="0" w:color="9DC4FF" w:themeColor="text1" w:themeTint="66"/>
        <w:left w:val="single" w:sz="4" w:space="0" w:color="9DC4FF" w:themeColor="text1" w:themeTint="66"/>
        <w:bottom w:val="single" w:sz="4" w:space="0" w:color="9DC4FF" w:themeColor="text1" w:themeTint="66"/>
        <w:right w:val="single" w:sz="4" w:space="0" w:color="9DC4FF" w:themeColor="text1" w:themeTint="66"/>
        <w:insideH w:val="single" w:sz="4" w:space="0" w:color="9DC4FF" w:themeColor="text1" w:themeTint="66"/>
        <w:insideV w:val="single" w:sz="4" w:space="0" w:color="9DC4FF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DA6FF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A6FF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0C6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2"/>
    <w:rsid w:val="008C6592"/>
    <w:rPr>
      <w:rFonts w:asciiTheme="majorHAnsi" w:eastAsiaTheme="majorEastAsia" w:hAnsiTheme="majorHAnsi" w:cstheme="majorBidi"/>
      <w:color w:val="363B49" w:themeColor="accent1" w:themeShade="7F"/>
      <w:sz w:val="24"/>
      <w:szCs w:val="24"/>
    </w:rPr>
  </w:style>
  <w:style w:type="numbering" w:customStyle="1" w:styleId="ListaTelefonica">
    <w:name w:val="Lista Telefonica"/>
    <w:uiPriority w:val="99"/>
    <w:rsid w:val="00E732E8"/>
    <w:pPr>
      <w:numPr>
        <w:numId w:val="17"/>
      </w:numPr>
    </w:pPr>
  </w:style>
  <w:style w:type="numbering" w:customStyle="1" w:styleId="NuevaListaTelefonica">
    <w:name w:val="Nueva Lista Telefonica"/>
    <w:uiPriority w:val="99"/>
    <w:rsid w:val="0067616A"/>
    <w:pPr>
      <w:numPr>
        <w:numId w:val="20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34358"/>
    <w:rPr>
      <w:rFonts w:asciiTheme="majorHAnsi" w:eastAsiaTheme="majorEastAsia" w:hAnsiTheme="majorHAnsi" w:cstheme="majorBidi"/>
      <w:i/>
      <w:iCs/>
      <w:color w:val="52596E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242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2778">
          <w:marLeft w:val="240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02989\Desktop\REST%20API%20DESIGN%20GUIDELINES%20INDEX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761C2DA58E43A9B441DD1F15D922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7A97B5-1E5C-4787-AC7F-2982EEB09B94}"/>
      </w:docPartPr>
      <w:docPartBody>
        <w:p w:rsidR="007A380B" w:rsidRDefault="00A615B4">
          <w:pPr>
            <w:pStyle w:val="EA761C2DA58E43A9B441DD1F15D922D1"/>
          </w:pPr>
          <w:r w:rsidRPr="00CD3C45">
            <w:rPr>
              <w:rStyle w:val="PlaceholderText"/>
            </w:rPr>
            <w:t>[Título]</w:t>
          </w:r>
        </w:p>
      </w:docPartBody>
    </w:docPart>
    <w:docPart>
      <w:docPartPr>
        <w:name w:val="851BC8FB162545D18E41645BAF39B4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F57C5-8B50-4520-9269-EC0E58CC515A}"/>
      </w:docPartPr>
      <w:docPartBody>
        <w:p w:rsidR="007A380B" w:rsidRDefault="00A615B4">
          <w:pPr>
            <w:pStyle w:val="851BC8FB162545D18E41645BAF39B448"/>
          </w:pPr>
          <w:r w:rsidRPr="00CD3C45">
            <w:rPr>
              <w:rStyle w:val="PlaceholderText"/>
            </w:rPr>
            <w:t>[Categoría]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B4"/>
    <w:rsid w:val="00162D22"/>
    <w:rsid w:val="0050753B"/>
    <w:rsid w:val="007A380B"/>
    <w:rsid w:val="00A61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A761C2DA58E43A9B441DD1F15D922D1">
    <w:name w:val="EA761C2DA58E43A9B441DD1F15D922D1"/>
  </w:style>
  <w:style w:type="paragraph" w:customStyle="1" w:styleId="851BC8FB162545D18E41645BAF39B448">
    <w:name w:val="851BC8FB162545D18E41645BAF39B4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Personalizado Telefonica">
      <a:dk1>
        <a:srgbClr val="0C6DFF"/>
      </a:dk1>
      <a:lt1>
        <a:srgbClr val="606060"/>
      </a:lt1>
      <a:dk2>
        <a:srgbClr val="0C6DFF"/>
      </a:dk2>
      <a:lt2>
        <a:srgbClr val="FFFFFF"/>
      </a:lt2>
      <a:accent1>
        <a:srgbClr val="6E7893"/>
      </a:accent1>
      <a:accent2>
        <a:srgbClr val="7C877C"/>
      </a:accent2>
      <a:accent3>
        <a:srgbClr val="9D83A3"/>
      </a:accent3>
      <a:accent4>
        <a:srgbClr val="807477"/>
      </a:accent4>
      <a:accent5>
        <a:srgbClr val="E66C64"/>
      </a:accent5>
      <a:accent6>
        <a:srgbClr val="EAC344"/>
      </a:accent6>
      <a:hlink>
        <a:srgbClr val="59C2C9"/>
      </a:hlink>
      <a:folHlink>
        <a:srgbClr val="C366E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País del cliente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B09B69-6D32-4478-A73C-4FAC94867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D:\te02989\Desktop\REST API DESIGN GUIDELINES INDEX.dotx</Template>
  <TotalTime>0</TotalTime>
  <Pages>3</Pages>
  <Words>159</Words>
  <Characters>907</Characters>
  <Application>Microsoft Office Word</Application>
  <DocSecurity>4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del documento</vt:lpstr>
    </vt:vector>
  </TitlesOfParts>
  <Company>Nombre del cliente</Company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REST API DESIGN GUIDELINES INDEX</dc:title>
  <dc:subject/>
  <dc:creator>RUBEN BARRADO GONZALEZ</dc:creator>
  <cp:keywords/>
  <dc:description/>
  <cp:lastModifiedBy>JOSE ORDONEZ-LUCENA rev2</cp:lastModifiedBy>
  <cp:revision>2</cp:revision>
  <cp:lastPrinted>2018-07-24T10:54:00Z</cp:lastPrinted>
  <dcterms:created xsi:type="dcterms:W3CDTF">2022-01-25T15:27:00Z</dcterms:created>
  <dcterms:modified xsi:type="dcterms:W3CDTF">2022-01-25T15:27:00Z</dcterms:modified>
  <cp:category>Arquitectura</cp:category>
</cp:coreProperties>
</file>